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F1D" w:rsidRPr="00D76430" w:rsidRDefault="00A01F1D" w:rsidP="00703381">
      <w:pPr>
        <w:pStyle w:val="1"/>
      </w:pPr>
      <w:bookmarkStart w:id="0" w:name="_Toc75792838"/>
      <w:bookmarkStart w:id="1" w:name="_Toc75792730"/>
      <w:bookmarkStart w:id="2" w:name="_Toc137675181"/>
      <w:bookmarkStart w:id="3" w:name="_Toc137822923"/>
      <w:r w:rsidRPr="00D76430">
        <w:rPr>
          <w:rStyle w:val="10"/>
          <w:b/>
          <w:caps/>
        </w:rPr>
        <w:t>Техническое задание на разработку</w:t>
      </w:r>
      <w:bookmarkEnd w:id="0"/>
      <w:bookmarkEnd w:id="1"/>
      <w:bookmarkEnd w:id="2"/>
      <w:bookmarkEnd w:id="3"/>
    </w:p>
    <w:p w:rsidR="00A01F1D" w:rsidRDefault="00A01F1D" w:rsidP="00A01F1D">
      <w:pPr>
        <w:spacing w:after="160" w:line="256" w:lineRule="auto"/>
        <w:ind w:firstLine="0"/>
        <w:jc w:val="left"/>
      </w:pPr>
    </w:p>
    <w:p w:rsidR="00A01F1D" w:rsidRDefault="00A01F1D" w:rsidP="00A01F1D">
      <w:pPr>
        <w:spacing w:after="160" w:line="256" w:lineRule="auto"/>
        <w:ind w:firstLine="0"/>
        <w:jc w:val="left"/>
      </w:pPr>
    </w:p>
    <w:p w:rsidR="00A01F1D" w:rsidRDefault="00A01F1D" w:rsidP="00A01F1D">
      <w:r>
        <w:t>Разработке подлежит Веб-сайт «</w:t>
      </w:r>
      <w:r w:rsidR="00295E53">
        <w:rPr>
          <w:lang w:val="en-US"/>
        </w:rPr>
        <w:t>mydress</w:t>
      </w:r>
      <w:r>
        <w:t xml:space="preserve">». Разрабатываемый Веб-сайт должен обеспечивать структурированное и наглядное представление услуг по </w:t>
      </w:r>
      <w:r w:rsidR="00295E53">
        <w:t>расчету</w:t>
      </w:r>
      <w:r w:rsidR="00295E53" w:rsidRPr="00295E53">
        <w:t xml:space="preserve"> стоимости пошива швейных изделий</w:t>
      </w:r>
      <w:r>
        <w:t>, а также контактную информацию.</w:t>
      </w:r>
    </w:p>
    <w:p w:rsidR="00A01F1D" w:rsidRDefault="00A01F1D" w:rsidP="00A01F1D">
      <w:r>
        <w:t>В разрабатываемом Веб-сайте предполагается создание двух независимых интерфейсов пользователей: интерфейс пользователей-посетителей и интерфейс пользователя-администратора и пользователя-модератора сайта.</w:t>
      </w:r>
    </w:p>
    <w:p w:rsidR="00A01F1D" w:rsidRDefault="00A01F1D" w:rsidP="00A01F1D">
      <w:r>
        <w:t>Для интерфейса администратора/модератора сайта необходима организация авторизированного доступа. Интерфейс пользователя-администратора обеспечивает администратору сайта возможность добавлять, изменять и удалять информацию некоторых разделов сайта. Информация, добавляемая администратором, сохраняется в базе данных и отображается в соответствующих разделах пользовательского интерфейса Веб-сайта.</w:t>
      </w:r>
    </w:p>
    <w:p w:rsidR="00A01F1D" w:rsidRDefault="00A01F1D" w:rsidP="00A01F1D">
      <w:r>
        <w:t>Интерфейс пользователей-посе</w:t>
      </w:r>
      <w:r w:rsidR="00295E53">
        <w:t>тителей имеет свободный доступ –</w:t>
      </w:r>
      <w:r>
        <w:t xml:space="preserve"> и содержит структурированную информацию о компании и ее услугах. Пользовательский интерфейс содержит статические разделы (разделы, для изменения которых необходимо привлечение разработчика или стороннего Веб-программиста) и динамические разделы (содержимое динамических разделов формируется программно по информации добавленной администратором сайта и хранящейся в базе данных).</w:t>
      </w:r>
    </w:p>
    <w:p w:rsidR="00A01F1D" w:rsidRDefault="00A01F1D" w:rsidP="00A01F1D">
      <w:r>
        <w:br w:type="page"/>
      </w:r>
    </w:p>
    <w:bookmarkStart w:id="4" w:name="_Toc137822924" w:displacedByCustomXml="next"/>
    <w:bookmarkStart w:id="5" w:name="_Toc137675182" w:displacedByCustomXml="next"/>
    <w:sdt>
      <w:sdtPr>
        <w:rPr>
          <w:rFonts w:eastAsiaTheme="minorHAnsi" w:cstheme="minorBidi"/>
          <w:b w:val="0"/>
          <w:noProof/>
          <w:color w:val="auto"/>
          <w:szCs w:val="22"/>
          <w:lang w:eastAsia="en-US"/>
        </w:rPr>
        <w:id w:val="-1288957715"/>
        <w:docPartObj>
          <w:docPartGallery w:val="Table of Contents"/>
        </w:docPartObj>
      </w:sdtPr>
      <w:sdtContent>
        <w:p w:rsidR="00A01F1D" w:rsidRDefault="00A01F1D" w:rsidP="00703381">
          <w:pPr>
            <w:pStyle w:val="1"/>
          </w:pPr>
          <w:r>
            <w:t>СОДЕРЖАНИЕ</w:t>
          </w:r>
          <w:bookmarkEnd w:id="5"/>
          <w:bookmarkEnd w:id="4"/>
        </w:p>
        <w:p w:rsidR="00FF1D4F" w:rsidRPr="00295E53" w:rsidRDefault="00FF1D4F" w:rsidP="00FF1D4F">
          <w:pPr>
            <w:rPr>
              <w:lang w:eastAsia="ru-RU"/>
            </w:rPr>
          </w:pPr>
        </w:p>
        <w:p w:rsidR="0045144F" w:rsidRDefault="00A01F1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r>
            <w:rPr>
              <w:caps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caps w:val="0"/>
              <w:noProof w:val="0"/>
            </w:rPr>
            <w:fldChar w:fldCharType="separate"/>
          </w:r>
          <w:hyperlink w:anchor="_Toc137822923" w:history="1">
            <w:r w:rsidR="0045144F" w:rsidRPr="00310D35">
              <w:rPr>
                <w:rStyle w:val="a3"/>
              </w:rPr>
              <w:t>Техническое задание на разработку</w:t>
            </w:r>
            <w:r w:rsidR="0045144F">
              <w:rPr>
                <w:webHidden/>
              </w:rPr>
              <w:tab/>
            </w:r>
            <w:r w:rsidR="0045144F">
              <w:rPr>
                <w:webHidden/>
              </w:rPr>
              <w:fldChar w:fldCharType="begin"/>
            </w:r>
            <w:r w:rsidR="0045144F">
              <w:rPr>
                <w:webHidden/>
              </w:rPr>
              <w:instrText xml:space="preserve"> PAGEREF _Toc137822923 \h </w:instrText>
            </w:r>
            <w:r w:rsidR="0045144F">
              <w:rPr>
                <w:webHidden/>
              </w:rPr>
            </w:r>
            <w:r w:rsidR="0045144F">
              <w:rPr>
                <w:webHidden/>
              </w:rPr>
              <w:fldChar w:fldCharType="separate"/>
            </w:r>
            <w:r w:rsidR="0045144F">
              <w:rPr>
                <w:webHidden/>
              </w:rPr>
              <w:t>2</w:t>
            </w:r>
            <w:r w:rsidR="0045144F"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24" w:history="1">
            <w:r w:rsidRPr="00310D35">
              <w:rPr>
                <w:rStyle w:val="a3"/>
              </w:rPr>
              <w:t>СОДЕРЖАНИЕ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25" w:history="1">
            <w:r w:rsidRPr="00310D35">
              <w:rPr>
                <w:rStyle w:val="a3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26" w:history="1">
            <w:r w:rsidRPr="00310D35">
              <w:rPr>
                <w:rStyle w:val="a3"/>
              </w:rPr>
              <w:t>1 Назначение и область применения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27" w:history="1">
            <w:r w:rsidRPr="00310D35">
              <w:rPr>
                <w:rStyle w:val="a3"/>
              </w:rPr>
              <w:t>2 Проектирование БД Веб-сайта и создание диаграмм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28" w:history="1">
            <w:r w:rsidRPr="00310D35">
              <w:rPr>
                <w:rStyle w:val="a3"/>
              </w:rPr>
              <w:t>3 Выбор инструментальных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29" w:history="1">
            <w:r w:rsidRPr="00310D35">
              <w:rPr>
                <w:rStyle w:val="a3"/>
              </w:rPr>
              <w:t>4 Технические характеристики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822930" w:history="1">
            <w:r w:rsidRPr="00310D35">
              <w:rPr>
                <w:rStyle w:val="a3"/>
                <w:noProof/>
              </w:rPr>
              <w:t>4.1 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_Toc137822930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44F" w:rsidRDefault="0045144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822931" w:history="1">
            <w:r w:rsidRPr="00310D35">
              <w:rPr>
                <w:rStyle w:val="a3"/>
                <w:noProof/>
              </w:rPr>
              <w:t>4.2 Подробная концепция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_Toc137822931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44F" w:rsidRDefault="0045144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822932" w:history="1">
            <w:r w:rsidRPr="00310D35">
              <w:rPr>
                <w:rStyle w:val="a3"/>
                <w:noProof/>
              </w:rPr>
              <w:t>4.3 Местоположение и назначение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_Toc137822932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44F" w:rsidRDefault="0045144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822933" w:history="1">
            <w:r w:rsidRPr="00310D35">
              <w:rPr>
                <w:rStyle w:val="a3"/>
                <w:noProof/>
              </w:rPr>
              <w:t>4.4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_Toc137822933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34" w:history="1">
            <w:r w:rsidRPr="00310D35">
              <w:rPr>
                <w:rStyle w:val="a3"/>
              </w:rPr>
              <w:t>5 Тестирование разработанного сайта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35" w:history="1">
            <w:r w:rsidRPr="00310D35">
              <w:rPr>
                <w:rStyle w:val="a3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36" w:history="1">
            <w:r w:rsidRPr="00310D35">
              <w:rPr>
                <w:rStyle w:val="a3"/>
              </w:rPr>
              <w:t>список использвемой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45144F" w:rsidRDefault="0045144F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822937" w:history="1">
            <w:r w:rsidRPr="00310D35">
              <w:rPr>
                <w:rStyle w:val="a3"/>
              </w:rPr>
              <w:t>приложение</w:t>
            </w:r>
            <w:r w:rsidRPr="00310D35">
              <w:rPr>
                <w:rStyle w:val="a3"/>
                <w:lang w:val="en-US"/>
              </w:rPr>
              <w:t xml:space="preserve"> </w:t>
            </w:r>
            <w:r w:rsidRPr="00310D35">
              <w:rPr>
                <w:rStyle w:val="a3"/>
              </w:rPr>
              <w:t>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_Toc137822937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A01F1D" w:rsidRDefault="00A01F1D" w:rsidP="00EE2C31">
          <w:pPr>
            <w:pStyle w:val="11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1B071F" w:rsidRDefault="001B071F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color w:val="000000" w:themeColor="text1"/>
          <w:szCs w:val="32"/>
          <w:lang w:eastAsia="ru-RU"/>
        </w:rPr>
      </w:pPr>
      <w:bookmarkStart w:id="6" w:name="_Toc75792839"/>
      <w:bookmarkStart w:id="7" w:name="_Toc75792731"/>
      <w:r>
        <w:br w:type="page"/>
      </w:r>
    </w:p>
    <w:p w:rsidR="00A01F1D" w:rsidRDefault="00A01F1D" w:rsidP="00D76430">
      <w:pPr>
        <w:pStyle w:val="1"/>
      </w:pPr>
      <w:bookmarkStart w:id="8" w:name="_Toc137822925"/>
      <w:r>
        <w:lastRenderedPageBreak/>
        <w:t>Введение</w:t>
      </w:r>
      <w:bookmarkEnd w:id="6"/>
      <w:bookmarkEnd w:id="7"/>
      <w:bookmarkEnd w:id="8"/>
    </w:p>
    <w:p w:rsidR="00A01F1D" w:rsidRDefault="00A01F1D" w:rsidP="00A01F1D"/>
    <w:p w:rsidR="00A01F1D" w:rsidRDefault="00A01F1D" w:rsidP="00A01F1D">
      <w:pPr>
        <w:rPr>
          <w:color w:val="000000"/>
          <w:sz w:val="27"/>
          <w:szCs w:val="27"/>
        </w:rPr>
      </w:pPr>
    </w:p>
    <w:p w:rsidR="00143B1D" w:rsidRDefault="00143B1D" w:rsidP="00A01F1D">
      <w:pPr>
        <w:rPr>
          <w:lang w:eastAsia="ru-RU"/>
        </w:rPr>
      </w:pPr>
      <w:r w:rsidRPr="00143B1D">
        <w:rPr>
          <w:lang w:eastAsia="ru-RU"/>
        </w:rPr>
        <w:t xml:space="preserve">В современном мире всё больше людей привлекает идея создания своего бизнеса, в том числе и в области швейных услуг. Одним из ключевых аспектов успешного ведения такого бизнеса является точный расчет стоимости пошива изделий. Для удобства клиентов и оптимизации работы мастеров возникает необходимость в создании калькулятора расчета стоимости пошива швейных изделий. В данном проекте мы будем разрабатывать сайт, где клиенты могут выбрать необходимое изделие, указать его параметры, а в ответ получить точную стоимость пошива. </w:t>
      </w:r>
    </w:p>
    <w:p w:rsidR="00A01F1D" w:rsidRDefault="00A01F1D" w:rsidP="00A01F1D">
      <w:pPr>
        <w:rPr>
          <w:lang w:eastAsia="ru-RU"/>
        </w:rPr>
      </w:pPr>
      <w:r>
        <w:rPr>
          <w:lang w:eastAsia="ru-RU"/>
        </w:rPr>
        <w:t xml:space="preserve">WEB сайт представляет собой систему, ориентированную в основном на клиента. Она должна предоставлять услуги по расчету стоимости </w:t>
      </w:r>
      <w:r w:rsidR="00143B1D">
        <w:rPr>
          <w:lang w:eastAsia="ru-RU"/>
        </w:rPr>
        <w:t>пошива определенного изделия</w:t>
      </w:r>
      <w:r>
        <w:rPr>
          <w:lang w:eastAsia="ru-RU"/>
        </w:rPr>
        <w:t xml:space="preserve">, а также контактную информацию для связи с </w:t>
      </w:r>
      <w:r w:rsidR="00143B1D">
        <w:rPr>
          <w:lang w:eastAsia="ru-RU"/>
        </w:rPr>
        <w:t>производителем</w:t>
      </w:r>
      <w:r>
        <w:rPr>
          <w:lang w:eastAsia="ru-RU"/>
        </w:rPr>
        <w:t xml:space="preserve">. В то же время, система должна быть ориентирована </w:t>
      </w:r>
      <w:r w:rsidR="003575F0">
        <w:rPr>
          <w:lang w:eastAsia="ru-RU"/>
        </w:rPr>
        <w:t>на модераторе</w:t>
      </w:r>
      <w:r>
        <w:rPr>
          <w:lang w:eastAsia="ru-RU"/>
        </w:rPr>
        <w:t xml:space="preserve"> и предоставлять удобный интерфейс для менеджмента заказов. </w:t>
      </w:r>
    </w:p>
    <w:p w:rsidR="00A01F1D" w:rsidRDefault="00A01F1D" w:rsidP="00A01F1D">
      <w:pPr>
        <w:rPr>
          <w:lang w:eastAsia="ru-RU"/>
        </w:rPr>
      </w:pPr>
      <w:r>
        <w:rPr>
          <w:bCs/>
          <w:bdr w:val="none" w:sz="0" w:space="0" w:color="auto" w:frame="1"/>
          <w:lang w:eastAsia="ru-RU"/>
        </w:rPr>
        <w:t xml:space="preserve">Цель </w:t>
      </w:r>
      <w:r w:rsidR="00143B1D">
        <w:rPr>
          <w:bCs/>
          <w:bdr w:val="none" w:sz="0" w:space="0" w:color="auto" w:frame="1"/>
          <w:lang w:eastAsia="ru-RU"/>
        </w:rPr>
        <w:t>данной расчетно-графической</w:t>
      </w:r>
      <w:r>
        <w:rPr>
          <w:bCs/>
          <w:bdr w:val="none" w:sz="0" w:space="0" w:color="auto" w:frame="1"/>
          <w:lang w:eastAsia="ru-RU"/>
        </w:rPr>
        <w:t xml:space="preserve"> работы</w:t>
      </w:r>
      <w:r>
        <w:rPr>
          <w:lang w:eastAsia="ru-RU"/>
        </w:rPr>
        <w:t xml:space="preserve"> – создание сайта по оказанию услуг, связанных с </w:t>
      </w:r>
      <w:r w:rsidR="00143B1D">
        <w:rPr>
          <w:lang w:eastAsia="ru-RU"/>
        </w:rPr>
        <w:t>пошивом одежды</w:t>
      </w:r>
      <w:r>
        <w:rPr>
          <w:lang w:eastAsia="ru-RU"/>
        </w:rPr>
        <w:t xml:space="preserve">, обеспечивающего удобство, безопасность и интуитивно понятный интерфейс, а также безошибочную, хорошо организованную работу </w:t>
      </w:r>
      <w:r w:rsidR="00143B1D">
        <w:rPr>
          <w:lang w:eastAsia="ru-RU"/>
        </w:rPr>
        <w:t xml:space="preserve">модератора </w:t>
      </w:r>
      <w:r>
        <w:rPr>
          <w:lang w:eastAsia="ru-RU"/>
        </w:rPr>
        <w:t>сайта.</w:t>
      </w:r>
    </w:p>
    <w:p w:rsidR="00A01F1D" w:rsidRDefault="00A01F1D" w:rsidP="00A01F1D">
      <w:r>
        <w:br w:type="page"/>
      </w:r>
    </w:p>
    <w:p w:rsidR="00A01F1D" w:rsidRDefault="001B071F" w:rsidP="001B071F">
      <w:pPr>
        <w:pStyle w:val="1"/>
      </w:pPr>
      <w:bookmarkStart w:id="9" w:name="_Toc75792840"/>
      <w:bookmarkStart w:id="10" w:name="_Toc75792732"/>
      <w:bookmarkStart w:id="11" w:name="_Toc137822926"/>
      <w:r>
        <w:lastRenderedPageBreak/>
        <w:t xml:space="preserve">1 </w:t>
      </w:r>
      <w:bookmarkEnd w:id="9"/>
      <w:bookmarkEnd w:id="10"/>
      <w:bookmarkEnd w:id="11"/>
      <w:r w:rsidR="0045144F">
        <w:t>ПОСТАНОВКА ЗАДАЧИ</w:t>
      </w:r>
    </w:p>
    <w:p w:rsidR="00A01F1D" w:rsidRDefault="00A01F1D" w:rsidP="00A01F1D"/>
    <w:p w:rsidR="00A01F1D" w:rsidRDefault="00A01F1D" w:rsidP="00A01F1D"/>
    <w:p w:rsidR="00E60324" w:rsidRDefault="00E60324" w:rsidP="00E60324">
      <w:r>
        <w:t>Данный сайт предназначен для облегчения процесса расчета стоимости пошива различных видов швейных изделий.</w:t>
      </w:r>
    </w:p>
    <w:p w:rsidR="00E60324" w:rsidRDefault="00E60324" w:rsidP="00E60324">
      <w:r>
        <w:t xml:space="preserve">Анализ области применения показал, что разработанный сайт сможет использоваться в различных сферах, в которых </w:t>
      </w:r>
      <w:r w:rsidR="003575F0">
        <w:t>требуется,</w:t>
      </w:r>
      <w:r>
        <w:t xml:space="preserve"> пошив швейных изделий. Это могут быть магазины одежды, индивидуальные мастерские, школы и учебные заведения, где проходят курсы по шитью, а также потребители, желающие заказать пошив изделий для персонального использования.</w:t>
      </w:r>
    </w:p>
    <w:p w:rsidR="00E60324" w:rsidRDefault="00E60324" w:rsidP="00E60324">
      <w:r>
        <w:t>Кроме того, сайт может быть полезен для мастеров, которые занимаются не только пошивом изделий на заказ, но и созданием одежды для продажи в своих магазинах или на онлайн-платформах. Они могут использовать разработанный калькулятор для установления цен на свои товары с учетом затрат на материалы, время и услуги мастера.</w:t>
      </w:r>
    </w:p>
    <w:p w:rsidR="00E60324" w:rsidRDefault="00E60324" w:rsidP="00E60324">
      <w:r>
        <w:t>Целевой аудиторией являются люди,</w:t>
      </w:r>
      <w:r w:rsidRPr="00E60324">
        <w:t xml:space="preserve"> </w:t>
      </w:r>
      <w:r>
        <w:t>желающие заказать пошив изделия, и мастера, занимающимся швейными услугами.</w:t>
      </w:r>
    </w:p>
    <w:p w:rsidR="00A01F1D" w:rsidRDefault="00A01F1D" w:rsidP="00A01F1D">
      <w:pPr>
        <w:rPr>
          <w:lang w:eastAsia="ru-RU"/>
        </w:rPr>
      </w:pPr>
      <w:r>
        <w:br w:type="page"/>
      </w:r>
    </w:p>
    <w:p w:rsidR="00A01F1D" w:rsidRDefault="001B071F" w:rsidP="00D76430">
      <w:pPr>
        <w:pStyle w:val="1"/>
      </w:pPr>
      <w:bookmarkStart w:id="12" w:name="_Toc75792842"/>
      <w:bookmarkStart w:id="13" w:name="_Toc75792734"/>
      <w:bookmarkStart w:id="14" w:name="_Toc137822927"/>
      <w:r>
        <w:lastRenderedPageBreak/>
        <w:t xml:space="preserve">2 </w:t>
      </w:r>
      <w:bookmarkEnd w:id="12"/>
      <w:bookmarkEnd w:id="13"/>
      <w:bookmarkEnd w:id="14"/>
      <w:r w:rsidR="0045144F">
        <w:t>АНАЛИЗ И ОПИСАНИЕ ПРЕДМЕТНОЙ ОБЛАСТИ</w:t>
      </w:r>
    </w:p>
    <w:p w:rsidR="00A01F1D" w:rsidRDefault="00A01F1D" w:rsidP="001B05A3"/>
    <w:p w:rsidR="00A01F1D" w:rsidRDefault="00A01F1D" w:rsidP="00A01F1D"/>
    <w:p w:rsidR="00A01F1D" w:rsidRDefault="00A01F1D" w:rsidP="00A01F1D">
      <w:r>
        <w:t xml:space="preserve">Для сайта необходимо было разработать БД Веб-сайта. В ходе выполнения задания было создано две диаграммы: </w:t>
      </w:r>
      <w:r>
        <w:rPr>
          <w:lang w:val="en-US"/>
        </w:rPr>
        <w:t>ER</w:t>
      </w:r>
      <w:r>
        <w:t>-диаграмма (рисунок 2.1) и диаграмма Чена (рисунок 2.2). Данные модели упростили реализацию БД, так как они наглядно показывают, что именно необходимо разработать, а также показывают необходимую связь между объектами.</w:t>
      </w:r>
    </w:p>
    <w:p w:rsidR="001B071F" w:rsidRDefault="001B071F" w:rsidP="00A01F1D"/>
    <w:p w:rsidR="00A01F1D" w:rsidRDefault="00A01F1D" w:rsidP="001B071F">
      <w:pPr>
        <w:pStyle w:val="a8"/>
      </w:pPr>
      <w:r>
        <w:rPr>
          <w:noProof/>
        </w:rPr>
        <w:drawing>
          <wp:inline distT="0" distB="0" distL="0" distR="0" wp14:anchorId="6A4506AC" wp14:editId="751DE087">
            <wp:extent cx="5993982" cy="307086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62" cy="30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 xml:space="preserve">Рисунок 2.1 – </w:t>
      </w:r>
      <w:r>
        <w:rPr>
          <w:lang w:val="en-US"/>
        </w:rPr>
        <w:t>ER-</w:t>
      </w:r>
      <w:r>
        <w:t>диаграмма.</w:t>
      </w:r>
    </w:p>
    <w:p w:rsidR="001B071F" w:rsidRDefault="001B071F" w:rsidP="00A01F1D">
      <w:pPr>
        <w:ind w:firstLine="0"/>
        <w:jc w:val="center"/>
      </w:pPr>
    </w:p>
    <w:p w:rsidR="00A01F1D" w:rsidRDefault="00A01F1D" w:rsidP="001B071F">
      <w:pPr>
        <w:pStyle w:val="a8"/>
      </w:pPr>
      <w:r>
        <w:rPr>
          <w:noProof/>
        </w:rPr>
        <w:lastRenderedPageBreak/>
        <w:drawing>
          <wp:inline distT="0" distB="0" distL="0" distR="0" wp14:anchorId="163B9867" wp14:editId="0752568D">
            <wp:extent cx="5881825" cy="3002280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05" cy="30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>Рисунок 2.2 – Диаграмма Чена</w:t>
      </w:r>
    </w:p>
    <w:p w:rsidR="00A01F1D" w:rsidRDefault="00A01F1D" w:rsidP="00A01F1D">
      <w:r>
        <w:t xml:space="preserve">В ходе разработки понадобились еще две диаграммы: жизненный цикл программы (рисунок 2.3) и </w:t>
      </w:r>
      <w:r>
        <w:rPr>
          <w:lang w:val="en-US"/>
        </w:rPr>
        <w:t>Use</w:t>
      </w:r>
      <w:r w:rsidRPr="00A01F1D">
        <w:t xml:space="preserve"> </w:t>
      </w:r>
      <w:r>
        <w:rPr>
          <w:lang w:val="en-US"/>
        </w:rPr>
        <w:t>case</w:t>
      </w:r>
      <w:r w:rsidRPr="00A01F1D">
        <w:t xml:space="preserve"> </w:t>
      </w:r>
      <w:r>
        <w:t>диаграмма (рисунок 2.4). Данные диаграммы также упрощают создание Веб сайта</w:t>
      </w:r>
      <w:r w:rsidR="00E60324">
        <w:t xml:space="preserve"> и дают четкое представление его деятельности</w:t>
      </w:r>
      <w:r>
        <w:t xml:space="preserve">. </w:t>
      </w:r>
    </w:p>
    <w:p w:rsidR="001B071F" w:rsidRDefault="001B071F" w:rsidP="00A01F1D"/>
    <w:p w:rsidR="00A01F1D" w:rsidRDefault="00A01F1D" w:rsidP="00A01F1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CF1C5C" wp14:editId="307FFE04">
            <wp:extent cx="2927932" cy="41452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98" cy="41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lastRenderedPageBreak/>
        <w:t xml:space="preserve">Рисунок 2.3 – Жизненный цикл </w:t>
      </w:r>
    </w:p>
    <w:p w:rsidR="001B071F" w:rsidRDefault="001B071F" w:rsidP="00A01F1D">
      <w:pPr>
        <w:ind w:firstLine="0"/>
        <w:jc w:val="center"/>
      </w:pPr>
    </w:p>
    <w:p w:rsidR="00A01F1D" w:rsidRDefault="00A01F1D" w:rsidP="00A01F1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40BE63" wp14:editId="03D4BB21">
            <wp:extent cx="2434442" cy="303525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35" cy="305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1F" w:rsidRDefault="00A01F1D" w:rsidP="00A01F1D">
      <w:pPr>
        <w:ind w:firstLine="0"/>
        <w:jc w:val="center"/>
      </w:pPr>
      <w:r>
        <w:t>Рисунок 2.</w:t>
      </w:r>
      <w:r w:rsidRPr="001B071F">
        <w:t>4</w:t>
      </w:r>
      <w:r>
        <w:t xml:space="preserve"> – </w:t>
      </w:r>
      <w:r>
        <w:rPr>
          <w:lang w:val="en-US"/>
        </w:rPr>
        <w:t>Use</w:t>
      </w:r>
      <w:r w:rsidRPr="001B071F">
        <w:t xml:space="preserve"> </w:t>
      </w:r>
      <w:r>
        <w:rPr>
          <w:lang w:val="en-US"/>
        </w:rPr>
        <w:t>case</w:t>
      </w:r>
      <w:r w:rsidRPr="001B071F">
        <w:t xml:space="preserve"> </w:t>
      </w:r>
      <w:r>
        <w:t>диаграмма</w:t>
      </w:r>
    </w:p>
    <w:p w:rsidR="00A01F1D" w:rsidRDefault="00A01F1D" w:rsidP="001B071F">
      <w:pPr>
        <w:ind w:firstLine="0"/>
      </w:pPr>
      <w:r>
        <w:br w:type="page"/>
      </w:r>
    </w:p>
    <w:p w:rsidR="00A01F1D" w:rsidRDefault="001B071F" w:rsidP="00D76430">
      <w:pPr>
        <w:pStyle w:val="1"/>
      </w:pPr>
      <w:bookmarkStart w:id="15" w:name="_Toc75792843"/>
      <w:bookmarkStart w:id="16" w:name="_Toc75792735"/>
      <w:bookmarkStart w:id="17" w:name="_Toc137822928"/>
      <w:r>
        <w:lastRenderedPageBreak/>
        <w:t xml:space="preserve">3 </w:t>
      </w:r>
      <w:bookmarkEnd w:id="15"/>
      <w:bookmarkEnd w:id="16"/>
      <w:bookmarkEnd w:id="17"/>
      <w:r w:rsidR="0045144F">
        <w:t>ПРОЕКТИРОВАНИЕ БД ВЕБ-САЙТА</w:t>
      </w:r>
    </w:p>
    <w:p w:rsidR="00A01F1D" w:rsidRDefault="00A01F1D" w:rsidP="001B05A3"/>
    <w:p w:rsidR="00A01F1D" w:rsidRDefault="00A01F1D" w:rsidP="001B05A3"/>
    <w:p w:rsidR="00A01F1D" w:rsidRDefault="00A01F1D" w:rsidP="00A01F1D">
      <w:r>
        <w:t>В ходе разработки были использованы следующий инструменты:</w:t>
      </w:r>
    </w:p>
    <w:p w:rsidR="00A01F1D" w:rsidRDefault="00A01F1D" w:rsidP="00A01F1D">
      <w:pPr>
        <w:pStyle w:val="a4"/>
        <w:numPr>
          <w:ilvl w:val="0"/>
          <w:numId w:val="3"/>
        </w:numPr>
      </w:pPr>
      <w:r>
        <w:rPr>
          <w:shd w:val="clear" w:color="auto" w:fill="FFFFFF"/>
        </w:rPr>
        <w:t>PHPStorm</w:t>
      </w:r>
      <w:r>
        <w:rPr>
          <w:shd w:val="clear" w:color="auto" w:fill="FFFFFF"/>
          <w:lang w:val="en-US"/>
        </w:rPr>
        <w:t>;</w:t>
      </w:r>
    </w:p>
    <w:p w:rsidR="00A01F1D" w:rsidRDefault="00A01F1D" w:rsidP="00A01F1D">
      <w:pPr>
        <w:pStyle w:val="a4"/>
        <w:numPr>
          <w:ilvl w:val="0"/>
          <w:numId w:val="3"/>
        </w:numPr>
      </w:pPr>
      <w:r>
        <w:rPr>
          <w:shd w:val="clear" w:color="auto" w:fill="FFFFFF"/>
          <w:lang w:val="en-US"/>
        </w:rPr>
        <w:t>OpenServer</w:t>
      </w:r>
    </w:p>
    <w:p w:rsidR="00A01F1D" w:rsidRDefault="00A01F1D" w:rsidP="00A01F1D">
      <w:pPr>
        <w:pStyle w:val="a4"/>
        <w:numPr>
          <w:ilvl w:val="0"/>
          <w:numId w:val="3"/>
        </w:numPr>
      </w:pPr>
      <w:r>
        <w:rPr>
          <w:shd w:val="clear" w:color="auto" w:fill="FFFFFF"/>
        </w:rPr>
        <w:t>Laravel</w:t>
      </w:r>
      <w:r>
        <w:rPr>
          <w:shd w:val="clear" w:color="auto" w:fill="FFFFFF"/>
          <w:lang w:val="en-US"/>
        </w:rPr>
        <w:t>;</w:t>
      </w:r>
    </w:p>
    <w:p w:rsidR="00A01F1D" w:rsidRDefault="00A01F1D" w:rsidP="00A01F1D">
      <w:pPr>
        <w:pStyle w:val="a4"/>
        <w:numPr>
          <w:ilvl w:val="0"/>
          <w:numId w:val="3"/>
        </w:numPr>
      </w:pPr>
      <w:r>
        <w:rPr>
          <w:shd w:val="clear" w:color="auto" w:fill="FFFFFF"/>
          <w:lang w:val="en-US"/>
        </w:rPr>
        <w:t>PHPMyAdmin.</w:t>
      </w:r>
    </w:p>
    <w:p w:rsidR="00A01F1D" w:rsidRDefault="00A01F1D" w:rsidP="00A01F1D">
      <w:pPr>
        <w:rPr>
          <w:shd w:val="clear" w:color="auto" w:fill="FFFFFF"/>
        </w:rPr>
      </w:pPr>
      <w:r>
        <w:rPr>
          <w:shd w:val="clear" w:color="auto" w:fill="FFFFFF"/>
        </w:rPr>
        <w:t xml:space="preserve">PHPStorm в сравнении с другими редакторами выигрывает по функциональности и в удобстве. Данный редактор является одним из лучших на сегодняшний день. </w:t>
      </w:r>
    </w:p>
    <w:p w:rsidR="00A01F1D" w:rsidRDefault="00A01F1D" w:rsidP="00A01F1D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OpenServer</w:t>
      </w:r>
      <w:r>
        <w:rPr>
          <w:shd w:val="clear" w:color="auto" w:fill="FFFFFF"/>
        </w:rPr>
        <w:t xml:space="preserve"> к несомненным плюсам программы можно отнести удобный графический интерфейс пользователя, возможность просмотра логов, а также разнообразие функций для администрирования и управления компонентами. </w:t>
      </w:r>
    </w:p>
    <w:p w:rsidR="00A01F1D" w:rsidRDefault="00A01F1D" w:rsidP="00A01F1D">
      <w:r>
        <w:rPr>
          <w:shd w:val="clear" w:color="auto" w:fill="FFFFFF"/>
        </w:rPr>
        <w:t xml:space="preserve">Laravel </w:t>
      </w:r>
      <w:r>
        <w:t>это идеальное решение для быстрого и грамотного создания безопасного и надёжного веб-проекта, при этом всегда оставаясь на пике технологий веб-разработки.</w:t>
      </w:r>
    </w:p>
    <w:p w:rsidR="00A01F1D" w:rsidRDefault="00A01F1D" w:rsidP="00A01F1D">
      <w:r>
        <w:rPr>
          <w:shd w:val="clear" w:color="auto" w:fill="FFFFFF"/>
          <w:lang w:val="en-US"/>
        </w:rPr>
        <w:t>PHPMyAdmin</w:t>
      </w:r>
      <w:r>
        <w:rPr>
          <w:shd w:val="clear" w:color="auto" w:fill="FFFFFF"/>
        </w:rPr>
        <w:t xml:space="preserve"> позволяет выполнять не сложные запросы без их написания, прост в обучении и удобен в использовании. Обладает всем необходимым функционалом для создания и поддержки БД веб-сайта.</w:t>
      </w:r>
    </w:p>
    <w:p w:rsidR="00A01F1D" w:rsidRDefault="00A01F1D" w:rsidP="00A01F1D"/>
    <w:p w:rsidR="00A01F1D" w:rsidRDefault="00A01F1D" w:rsidP="00A01F1D"/>
    <w:p w:rsidR="00A01F1D" w:rsidRDefault="00A01F1D" w:rsidP="00A01F1D">
      <w:r>
        <w:br w:type="page"/>
      </w:r>
    </w:p>
    <w:p w:rsidR="00A01F1D" w:rsidRDefault="001B071F" w:rsidP="00D76430">
      <w:pPr>
        <w:pStyle w:val="1"/>
      </w:pPr>
      <w:bookmarkStart w:id="18" w:name="_Toc75792844"/>
      <w:bookmarkStart w:id="19" w:name="_Toc75792736"/>
      <w:bookmarkStart w:id="20" w:name="_Toc137822929"/>
      <w:r>
        <w:lastRenderedPageBreak/>
        <w:t xml:space="preserve">4 </w:t>
      </w:r>
      <w:bookmarkEnd w:id="18"/>
      <w:bookmarkEnd w:id="19"/>
      <w:bookmarkEnd w:id="20"/>
      <w:r w:rsidR="0045144F">
        <w:t>ВЫБОР ИНСТРУМЕНТАЛЬНЫХ СРЕДСТВ</w:t>
      </w:r>
    </w:p>
    <w:p w:rsidR="00A01F1D" w:rsidRDefault="00A01F1D" w:rsidP="00A01F1D">
      <w:pPr>
        <w:ind w:firstLine="0"/>
      </w:pPr>
    </w:p>
    <w:p w:rsidR="00A01F1D" w:rsidRDefault="00A01F1D" w:rsidP="00A01F1D">
      <w:pPr>
        <w:ind w:firstLine="0"/>
      </w:pPr>
    </w:p>
    <w:p w:rsidR="00A01F1D" w:rsidRDefault="001B071F" w:rsidP="00A01F1D">
      <w:pPr>
        <w:pStyle w:val="2"/>
      </w:pPr>
      <w:bookmarkStart w:id="21" w:name="_Toc75792845"/>
      <w:bookmarkStart w:id="22" w:name="_Toc75792737"/>
      <w:bookmarkStart w:id="23" w:name="_Toc137822930"/>
      <w:r>
        <w:t xml:space="preserve">4.1 </w:t>
      </w:r>
      <w:r w:rsidR="00A01F1D">
        <w:t>Постановка задачи на разработку программы</w:t>
      </w:r>
      <w:bookmarkEnd w:id="21"/>
      <w:bookmarkEnd w:id="22"/>
      <w:bookmarkEnd w:id="23"/>
    </w:p>
    <w:p w:rsidR="00A01F1D" w:rsidRDefault="00A01F1D" w:rsidP="00A01F1D">
      <w:pPr>
        <w:ind w:firstLine="0"/>
      </w:pPr>
    </w:p>
    <w:p w:rsidR="00A01F1D" w:rsidRDefault="00A01F1D" w:rsidP="00A01F1D">
      <w:pPr>
        <w:ind w:firstLine="851"/>
      </w:pPr>
      <w:r>
        <w:t>Исходя из основных целей системы, она должна предложить следующие возможности:</w:t>
      </w:r>
    </w:p>
    <w:p w:rsidR="00A01F1D" w:rsidRDefault="00A01F1D" w:rsidP="006F7A5F">
      <w:pPr>
        <w:pStyle w:val="a4"/>
        <w:numPr>
          <w:ilvl w:val="0"/>
          <w:numId w:val="4"/>
        </w:numPr>
        <w:tabs>
          <w:tab w:val="left" w:pos="993"/>
        </w:tabs>
        <w:ind w:left="0" w:firstLine="709"/>
      </w:pPr>
      <w:r>
        <w:t>при первом посещении сайта пользователь должен понять, для чего нужен сайт, получить общее впечатление о нем, выяснить свои потребности по отношению к сайту. Для этого у него должен быть список всех услуг, доступных для него;</w:t>
      </w:r>
    </w:p>
    <w:p w:rsidR="00A01F1D" w:rsidRDefault="00A01F1D" w:rsidP="006F7A5F">
      <w:pPr>
        <w:pStyle w:val="a4"/>
        <w:numPr>
          <w:ilvl w:val="0"/>
          <w:numId w:val="4"/>
        </w:numPr>
        <w:tabs>
          <w:tab w:val="left" w:pos="993"/>
        </w:tabs>
        <w:ind w:left="0" w:firstLine="709"/>
      </w:pPr>
      <w:r>
        <w:t>если пользователь не желает пользоваться услугами магазина, он может покинуть сайт, не оставляя никаких записей о себе в базе данных сайта;</w:t>
      </w:r>
    </w:p>
    <w:p w:rsidR="00A01F1D" w:rsidRDefault="00A01F1D" w:rsidP="006F7A5F">
      <w:pPr>
        <w:pStyle w:val="a4"/>
        <w:numPr>
          <w:ilvl w:val="0"/>
          <w:numId w:val="4"/>
        </w:numPr>
        <w:tabs>
          <w:tab w:val="left" w:pos="993"/>
        </w:tabs>
        <w:ind w:left="0" w:firstLine="709"/>
      </w:pPr>
      <w:r>
        <w:t>для просмотра информации об услугах необходимо несколько страниц, которые будут находиться в каталоге;</w:t>
      </w:r>
    </w:p>
    <w:p w:rsidR="00A01F1D" w:rsidRDefault="00A01F1D" w:rsidP="00A01F1D">
      <w:r>
        <w:t>Пользователь должен сразу видеть основные услуги, интерфейс сайта должен быть удобным и приятным для глаз. Перемещение по сайту должно быть интуитивно понятным и не вызывать у пользователя дискомфорта. Главная задача – удержать посетителя на сайте, заставить его просмотреть каталог предлагаемых магазином услуг, помочь заказчику в выборе необходимой услуги из имеющих.</w:t>
      </w:r>
    </w:p>
    <w:p w:rsidR="00A01F1D" w:rsidRDefault="00A01F1D" w:rsidP="00A01F1D"/>
    <w:p w:rsidR="001B071F" w:rsidRDefault="001B071F" w:rsidP="00A01F1D"/>
    <w:p w:rsidR="00A01F1D" w:rsidRDefault="001B071F" w:rsidP="00A01F1D">
      <w:pPr>
        <w:pStyle w:val="2"/>
      </w:pPr>
      <w:bookmarkStart w:id="24" w:name="_Toc75792846"/>
      <w:bookmarkStart w:id="25" w:name="_Toc75792738"/>
      <w:bookmarkStart w:id="26" w:name="_Toc137822931"/>
      <w:r>
        <w:t xml:space="preserve">4.2 </w:t>
      </w:r>
      <w:r w:rsidR="00A01F1D">
        <w:t>Подробная концепция системы</w:t>
      </w:r>
      <w:bookmarkEnd w:id="24"/>
      <w:bookmarkEnd w:id="25"/>
      <w:bookmarkEnd w:id="26"/>
    </w:p>
    <w:p w:rsidR="00A01F1D" w:rsidRDefault="00A01F1D" w:rsidP="00A01F1D">
      <w:pPr>
        <w:ind w:firstLine="0"/>
      </w:pPr>
    </w:p>
    <w:p w:rsidR="00A01F1D" w:rsidRDefault="00A01F1D" w:rsidP="006F7A5F">
      <w:r>
        <w:t>Дизайн включает в себя цветовую гамму, наличие или отсутствие логотипа.</w:t>
      </w:r>
    </w:p>
    <w:p w:rsidR="00A01F1D" w:rsidRDefault="00A01F1D" w:rsidP="00A01F1D">
      <w:r>
        <w:t xml:space="preserve">Дизайн сайта играет важную роль в создании сайта. Дизайн должен быть тематическим, чтобы посетитель сайта сразу понял, чем занимается компания. Необходимо, чтобы покупатель сразу обратил внимание на самую важную </w:t>
      </w:r>
      <w:r>
        <w:lastRenderedPageBreak/>
        <w:t>часть сайта и не отвлекался на второстепенные вещи, потому что гость может забыть, зачем он пришел.</w:t>
      </w:r>
    </w:p>
    <w:p w:rsidR="00A01F1D" w:rsidRDefault="00A01F1D" w:rsidP="00A01F1D">
      <w:r>
        <w:t>Проанализируем возможную цветовую гамму сайта.</w:t>
      </w:r>
    </w:p>
    <w:p w:rsidR="00A01F1D" w:rsidRDefault="00A01F1D" w:rsidP="00A01F1D">
      <w:r>
        <w:t xml:space="preserve">Для </w:t>
      </w:r>
      <w:r w:rsidR="006F7A5F">
        <w:t>швейных</w:t>
      </w:r>
      <w:r>
        <w:t xml:space="preserve"> работ характерны </w:t>
      </w:r>
      <w:r w:rsidR="006F7A5F">
        <w:t>сложные</w:t>
      </w:r>
      <w:r>
        <w:t xml:space="preserve"> цвета – темно-зеленый, синий в различных оттенках, </w:t>
      </w:r>
      <w:r w:rsidR="003575F0">
        <w:t>манжетта</w:t>
      </w:r>
      <w:r w:rsidR="006F7A5F">
        <w:t>, оттенки фиолетового</w:t>
      </w:r>
      <w:r>
        <w:t xml:space="preserve">. </w:t>
      </w:r>
      <w:r w:rsidR="006F7A5F">
        <w:t>Также можно отметить контраст шрифтов по отношению к фону</w:t>
      </w:r>
      <w:r>
        <w:t xml:space="preserve">. </w:t>
      </w:r>
    </w:p>
    <w:p w:rsidR="00A01F1D" w:rsidRDefault="00A01F1D" w:rsidP="00A01F1D">
      <w:r>
        <w:t xml:space="preserve">Именно это решение и было выбрано для дизайна сайта, потому что оно лучше всего подходит для проекта. Основной фон страниц сайта </w:t>
      </w:r>
      <w:r w:rsidR="006F7A5F" w:rsidRPr="006F7A5F">
        <w:t>#3c0870</w:t>
      </w:r>
      <w:r>
        <w:t xml:space="preserve">, текст и ссылки окрашены в </w:t>
      </w:r>
      <w:r w:rsidR="006F7A5F">
        <w:t>белый</w:t>
      </w:r>
      <w:r>
        <w:t xml:space="preserve"> цвет. </w:t>
      </w:r>
      <w:r w:rsidR="006F7A5F">
        <w:t>Кнопки и формы – белые, текст в них черный</w:t>
      </w:r>
      <w:r>
        <w:t xml:space="preserve">. </w:t>
      </w:r>
      <w:r w:rsidR="006F7A5F">
        <w:t>Это было сделано с целью выделения функциональных возможностей сайта. Подобная</w:t>
      </w:r>
      <w:r>
        <w:t xml:space="preserve"> комбинация не раздражает человека, цвета не размазываются, текст и ссылки хорошо видны на белом фоне. Главная страница сайта представлена на рисунке 4.1.</w:t>
      </w:r>
    </w:p>
    <w:p w:rsidR="00A01F1D" w:rsidRDefault="00A01F1D" w:rsidP="00A01F1D"/>
    <w:p w:rsidR="00A01F1D" w:rsidRDefault="00F7332F" w:rsidP="00A01F1D">
      <w:pPr>
        <w:ind w:firstLine="0"/>
        <w:jc w:val="center"/>
      </w:pPr>
      <w:r w:rsidRPr="00F7332F">
        <w:rPr>
          <w:noProof/>
          <w:lang w:eastAsia="ru-RU"/>
        </w:rPr>
        <w:drawing>
          <wp:inline distT="0" distB="0" distL="0" distR="0" wp14:anchorId="131B8854" wp14:editId="2249BFDB">
            <wp:extent cx="5949397" cy="28595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777" cy="2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>Рисунок 4.1 – Главная страница сайта</w:t>
      </w:r>
    </w:p>
    <w:p w:rsidR="001B071F" w:rsidRDefault="001B071F" w:rsidP="00A01F1D">
      <w:pPr>
        <w:ind w:firstLine="0"/>
        <w:jc w:val="center"/>
      </w:pPr>
    </w:p>
    <w:p w:rsidR="00A01F1D" w:rsidRDefault="00A01F1D" w:rsidP="00A01F1D">
      <w:r>
        <w:t>В верхней части страницы находится логотип – изображение, придающее сайту индивидуальность. Логотип выполнен в тех же тонах, что и веб-сайт (рисунок 4.2).</w:t>
      </w:r>
    </w:p>
    <w:p w:rsidR="00A01F1D" w:rsidRDefault="00F7332F" w:rsidP="00A01F1D">
      <w:pPr>
        <w:ind w:firstLine="0"/>
        <w:jc w:val="center"/>
      </w:pPr>
      <w:r w:rsidRPr="00F7332F">
        <w:rPr>
          <w:noProof/>
          <w:lang w:eastAsia="ru-RU"/>
        </w:rPr>
        <w:lastRenderedPageBreak/>
        <w:drawing>
          <wp:inline distT="0" distB="0" distL="0" distR="0" wp14:anchorId="0251F706" wp14:editId="1D7E5914">
            <wp:extent cx="1746011" cy="515389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1595" cy="5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>Рисунок 4.2 –Логотип сайта</w:t>
      </w:r>
    </w:p>
    <w:p w:rsidR="00A01F1D" w:rsidRDefault="00A01F1D" w:rsidP="00A01F1D">
      <w:pPr>
        <w:pStyle w:val="a4"/>
        <w:spacing w:line="480" w:lineRule="auto"/>
        <w:ind w:left="0" w:firstLine="0"/>
        <w:jc w:val="center"/>
      </w:pPr>
    </w:p>
    <w:p w:rsidR="00A01F1D" w:rsidRDefault="001B071F" w:rsidP="00A01F1D">
      <w:pPr>
        <w:pStyle w:val="2"/>
      </w:pPr>
      <w:bookmarkStart w:id="27" w:name="_Toc75792847"/>
      <w:bookmarkStart w:id="28" w:name="_Toc75792739"/>
      <w:bookmarkStart w:id="29" w:name="_Toc137822932"/>
      <w:r>
        <w:t xml:space="preserve">4.3 </w:t>
      </w:r>
      <w:r w:rsidR="00A01F1D">
        <w:t>Местоположение и назначение страниц</w:t>
      </w:r>
      <w:bookmarkEnd w:id="27"/>
      <w:bookmarkEnd w:id="28"/>
      <w:bookmarkEnd w:id="29"/>
    </w:p>
    <w:p w:rsidR="00A01F1D" w:rsidRDefault="00A01F1D" w:rsidP="00A01F1D"/>
    <w:p w:rsidR="00A01F1D" w:rsidRDefault="00A01F1D" w:rsidP="00A01F1D">
      <w:r>
        <w:t>Изображение в окне браузера состоит из трех основных элементов:</w:t>
      </w:r>
    </w:p>
    <w:p w:rsidR="00A01F1D" w:rsidRDefault="00A01F1D" w:rsidP="00F7332F">
      <w:pPr>
        <w:pStyle w:val="a4"/>
        <w:numPr>
          <w:ilvl w:val="0"/>
          <w:numId w:val="5"/>
        </w:numPr>
        <w:tabs>
          <w:tab w:val="left" w:pos="993"/>
        </w:tabs>
        <w:ind w:left="0" w:firstLine="709"/>
      </w:pPr>
      <w:r>
        <w:t>логотип в верхней части страницы;</w:t>
      </w:r>
    </w:p>
    <w:p w:rsidR="00A01F1D" w:rsidRDefault="00A01F1D" w:rsidP="00F7332F">
      <w:pPr>
        <w:pStyle w:val="a4"/>
        <w:numPr>
          <w:ilvl w:val="0"/>
          <w:numId w:val="5"/>
        </w:numPr>
        <w:tabs>
          <w:tab w:val="left" w:pos="993"/>
        </w:tabs>
        <w:ind w:left="0" w:firstLine="709"/>
      </w:pPr>
      <w:r>
        <w:t>меню справа;</w:t>
      </w:r>
    </w:p>
    <w:p w:rsidR="00A01F1D" w:rsidRDefault="00A01F1D" w:rsidP="00F7332F">
      <w:pPr>
        <w:pStyle w:val="a4"/>
        <w:numPr>
          <w:ilvl w:val="0"/>
          <w:numId w:val="5"/>
        </w:numPr>
        <w:tabs>
          <w:tab w:val="left" w:pos="993"/>
        </w:tabs>
        <w:ind w:left="0" w:firstLine="709"/>
      </w:pPr>
      <w:r>
        <w:t>основное содержание страницы в центре экрана.</w:t>
      </w:r>
    </w:p>
    <w:p w:rsidR="00A01F1D" w:rsidRDefault="00A01F1D" w:rsidP="00A01F1D">
      <w:r>
        <w:t>Логотип расположен на каждой странице и не изменяется в зависимости от местоположения сайта.</w:t>
      </w:r>
    </w:p>
    <w:p w:rsidR="00A01F1D" w:rsidRDefault="00A01F1D" w:rsidP="00A01F1D">
      <w:r>
        <w:t>Меню используется для навигации по сайту, в нем отображаются ссылки на все страницы сайта. Меню также статично и выглядит одинаково для всех страниц.</w:t>
      </w:r>
    </w:p>
    <w:p w:rsidR="00A01F1D" w:rsidRDefault="00A01F1D" w:rsidP="00A01F1D">
      <w:r>
        <w:t xml:space="preserve">Основное содержание страницы меняется в зависимости от местоположения пользователя. </w:t>
      </w:r>
    </w:p>
    <w:p w:rsidR="00534CDC" w:rsidRPr="00534CDC" w:rsidRDefault="00534CDC" w:rsidP="00A01F1D">
      <w:r>
        <w:t>На странице «Расчет» дается выбор изделия, для которого требуется сделать расчет по имеющимся данным (см. рисунок 4.3 – 4.4).</w:t>
      </w:r>
    </w:p>
    <w:p w:rsidR="00A01F1D" w:rsidRDefault="00A01F1D" w:rsidP="00A01F1D"/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132C1B14" wp14:editId="1E178B56">
            <wp:extent cx="5881332" cy="2315688"/>
            <wp:effectExtent l="0" t="0" r="571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7074" cy="23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534CDC" w:rsidP="00F7332F">
      <w:pPr>
        <w:pStyle w:val="a8"/>
      </w:pPr>
      <w:r>
        <w:t>Рисунок 4.3 – Страница «Расчет»</w:t>
      </w:r>
    </w:p>
    <w:p w:rsidR="00F7332F" w:rsidRDefault="00F7332F" w:rsidP="00F7332F">
      <w:pPr>
        <w:pStyle w:val="a8"/>
      </w:pPr>
      <w:r w:rsidRPr="00F7332F">
        <w:rPr>
          <w:noProof/>
        </w:rPr>
        <w:lastRenderedPageBreak/>
        <w:drawing>
          <wp:inline distT="0" distB="0" distL="0" distR="0" wp14:anchorId="08491725" wp14:editId="7709A30E">
            <wp:extent cx="5201393" cy="2059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399" cy="20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31" w:rsidRDefault="00350A31" w:rsidP="00F7332F">
      <w:pPr>
        <w:pStyle w:val="a8"/>
      </w:pPr>
      <w:r>
        <w:t xml:space="preserve">Рисунок 4.4 – Задание параметров для </w:t>
      </w:r>
      <w:r w:rsidR="00F819D4">
        <w:t>расчета</w:t>
      </w:r>
    </w:p>
    <w:p w:rsidR="00F7332F" w:rsidRDefault="00F7332F" w:rsidP="00F7332F">
      <w:pPr>
        <w:pStyle w:val="a8"/>
      </w:pPr>
    </w:p>
    <w:p w:rsidR="00F819D4" w:rsidRDefault="00F819D4" w:rsidP="00F819D4">
      <w:r>
        <w:t>Если итоговые расчеты будут сочтены как сложные, то будут выведены контактные данные для их уточнения (см. рисунок 4.5).</w:t>
      </w:r>
    </w:p>
    <w:p w:rsidR="008B6248" w:rsidRDefault="008B6248" w:rsidP="00F819D4"/>
    <w:p w:rsidR="00F7332F" w:rsidRDefault="00E05CDB" w:rsidP="00F7332F">
      <w:pPr>
        <w:pStyle w:val="a8"/>
      </w:pPr>
      <w:r w:rsidRPr="00E05CDB">
        <w:rPr>
          <w:noProof/>
        </w:rPr>
        <w:drawing>
          <wp:inline distT="0" distB="0" distL="0" distR="0" wp14:anchorId="47C14E44" wp14:editId="5DE45C0C">
            <wp:extent cx="5093978" cy="1709763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594"/>
                    <a:stretch/>
                  </pic:blipFill>
                  <pic:spPr bwMode="auto">
                    <a:xfrm>
                      <a:off x="0" y="0"/>
                      <a:ext cx="5151413" cy="172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CDB" w:rsidRDefault="008B6248" w:rsidP="00F7332F">
      <w:pPr>
        <w:pStyle w:val="a8"/>
      </w:pPr>
      <w:r>
        <w:t>Рисунок 4.5 – Вывод контактных данных</w:t>
      </w:r>
    </w:p>
    <w:p w:rsidR="008B6248" w:rsidRDefault="008B6248" w:rsidP="00F7332F">
      <w:pPr>
        <w:pStyle w:val="a8"/>
      </w:pPr>
    </w:p>
    <w:p w:rsidR="008B6248" w:rsidRDefault="008B6248" w:rsidP="008B6248">
      <w:r>
        <w:t>Также для всех пользователей сайта реализована возможность просмотров отзывов о работе калькулятора (см. рисунок 4.6).</w:t>
      </w:r>
    </w:p>
    <w:p w:rsidR="00D93AE6" w:rsidRDefault="00D93AE6" w:rsidP="008B6248"/>
    <w:p w:rsidR="00E05CDB" w:rsidRDefault="00E05CDB" w:rsidP="00F7332F">
      <w:pPr>
        <w:pStyle w:val="a8"/>
      </w:pPr>
      <w:r w:rsidRPr="00E05CDB">
        <w:rPr>
          <w:noProof/>
        </w:rPr>
        <w:drawing>
          <wp:inline distT="0" distB="0" distL="0" distR="0" wp14:anchorId="1CAC0DEE" wp14:editId="0F9F2793">
            <wp:extent cx="4975761" cy="1745138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10"/>
                    <a:stretch/>
                  </pic:blipFill>
                  <pic:spPr bwMode="auto">
                    <a:xfrm>
                      <a:off x="0" y="0"/>
                      <a:ext cx="5020549" cy="176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AE6" w:rsidRDefault="00D93AE6" w:rsidP="00F7332F">
      <w:pPr>
        <w:pStyle w:val="a8"/>
      </w:pPr>
      <w:r>
        <w:t>Рисунок 4.6 – Страница «Отзывы»</w:t>
      </w:r>
    </w:p>
    <w:p w:rsidR="00F7332F" w:rsidRDefault="008211BF" w:rsidP="008211BF">
      <w:r>
        <w:lastRenderedPageBreak/>
        <w:t>Для добавления отзывов пользователь должен быть авторизован. Для создания нового аккаунта была создана форма регистрации (см. рисунок 4.7).</w:t>
      </w:r>
    </w:p>
    <w:p w:rsidR="008211BF" w:rsidRDefault="008211BF" w:rsidP="008211BF"/>
    <w:p w:rsidR="00E05CDB" w:rsidRDefault="00E05CDB" w:rsidP="00F7332F">
      <w:pPr>
        <w:pStyle w:val="a8"/>
      </w:pPr>
      <w:r w:rsidRPr="00E05CDB">
        <w:rPr>
          <w:noProof/>
        </w:rPr>
        <w:drawing>
          <wp:inline distT="0" distB="0" distL="0" distR="0" wp14:anchorId="67BDEA26" wp14:editId="7BCC9309">
            <wp:extent cx="5939790" cy="248983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BF" w:rsidRDefault="008211BF" w:rsidP="00F7332F">
      <w:pPr>
        <w:pStyle w:val="a8"/>
      </w:pPr>
      <w:r>
        <w:t>Рисунок 4.7 – Форма регистрации</w:t>
      </w:r>
    </w:p>
    <w:p w:rsidR="00E05CDB" w:rsidRDefault="00E05CDB" w:rsidP="00F7332F">
      <w:pPr>
        <w:pStyle w:val="a8"/>
      </w:pPr>
    </w:p>
    <w:p w:rsidR="00C011B7" w:rsidRDefault="00C011B7" w:rsidP="00C011B7">
      <w:r>
        <w:t>Уже зарегистрированные пользователи могут просто войти (см. рисунок 4.8). Данные о пользователях сохраняются в базу данных.</w:t>
      </w:r>
    </w:p>
    <w:p w:rsidR="00C011B7" w:rsidRDefault="00C011B7" w:rsidP="00F7332F">
      <w:pPr>
        <w:pStyle w:val="a8"/>
      </w:pPr>
    </w:p>
    <w:p w:rsidR="00E05CDB" w:rsidRDefault="009E141B" w:rsidP="00F7332F">
      <w:pPr>
        <w:pStyle w:val="a8"/>
      </w:pPr>
      <w:r w:rsidRPr="009E141B">
        <w:rPr>
          <w:noProof/>
        </w:rPr>
        <w:drawing>
          <wp:inline distT="0" distB="0" distL="0" distR="0" wp14:anchorId="7231BB4D" wp14:editId="78EB5CB3">
            <wp:extent cx="5939790" cy="2400300"/>
            <wp:effectExtent l="0" t="0" r="127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B" w:rsidRDefault="00C011B7" w:rsidP="00F7332F">
      <w:pPr>
        <w:pStyle w:val="a8"/>
      </w:pPr>
      <w:r>
        <w:t>Рисунок 4.8</w:t>
      </w:r>
      <w:r w:rsidR="00042774">
        <w:t xml:space="preserve"> – Форма авторизации</w:t>
      </w:r>
    </w:p>
    <w:p w:rsidR="00042774" w:rsidRDefault="00042774" w:rsidP="00F7332F">
      <w:pPr>
        <w:pStyle w:val="a8"/>
      </w:pPr>
    </w:p>
    <w:p w:rsidR="002364DD" w:rsidRDefault="00042774" w:rsidP="00A5737A">
      <w:r>
        <w:t xml:space="preserve">С формы пользователь без аккаунта может перейти по ссылке на форму регистрации. </w:t>
      </w:r>
    </w:p>
    <w:p w:rsidR="00042774" w:rsidRPr="00A5737A" w:rsidRDefault="002364DD" w:rsidP="00A5737A">
      <w:r>
        <w:lastRenderedPageBreak/>
        <w:t xml:space="preserve">Отдельно была реализована зона администрирования и модерации. </w:t>
      </w:r>
      <w:r w:rsidR="00042774">
        <w:t>Если пользователь является модератором или администратором,</w:t>
      </w:r>
      <w:r w:rsidR="00B0349E">
        <w:t xml:space="preserve"> с формы авторизации</w:t>
      </w:r>
      <w:r w:rsidR="00042774">
        <w:t xml:space="preserve"> он может перейти по соответствующей ссылке на форму для его авторизации</w:t>
      </w:r>
      <w:r w:rsidR="00B0349E">
        <w:t xml:space="preserve"> как должностного лица</w:t>
      </w:r>
      <w:r w:rsidR="00A5737A">
        <w:t xml:space="preserve">. На данной форме необходимо выбрать </w:t>
      </w:r>
      <w:r w:rsidR="00B0349E">
        <w:t>тип пользователя</w:t>
      </w:r>
      <w:r w:rsidR="00A5737A">
        <w:t xml:space="preserve"> (см. рисунок 4.9).</w:t>
      </w:r>
    </w:p>
    <w:p w:rsidR="00A5737A" w:rsidRDefault="00A5737A" w:rsidP="00042774"/>
    <w:p w:rsidR="009E141B" w:rsidRDefault="009E141B" w:rsidP="00F7332F">
      <w:pPr>
        <w:pStyle w:val="a8"/>
      </w:pPr>
      <w:r w:rsidRPr="009E141B">
        <w:rPr>
          <w:noProof/>
        </w:rPr>
        <w:drawing>
          <wp:inline distT="0" distB="0" distL="0" distR="0" wp14:anchorId="7850363C" wp14:editId="383D9BB3">
            <wp:extent cx="5532892" cy="209005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46"/>
                    <a:stretch/>
                  </pic:blipFill>
                  <pic:spPr bwMode="auto">
                    <a:xfrm>
                      <a:off x="0" y="0"/>
                      <a:ext cx="5562426" cy="210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73" w:rsidRDefault="00045F73" w:rsidP="00045F73">
      <w:pPr>
        <w:pStyle w:val="a8"/>
      </w:pPr>
      <w:r>
        <w:t>Рисунок 4.9 – Форма авторизации для администратора/модератора</w:t>
      </w:r>
    </w:p>
    <w:p w:rsidR="00E05CDB" w:rsidRDefault="00E05CDB" w:rsidP="00F7332F">
      <w:pPr>
        <w:pStyle w:val="a8"/>
      </w:pPr>
    </w:p>
    <w:p w:rsidR="00EF2FD7" w:rsidRPr="009E141B" w:rsidRDefault="00EF2FD7" w:rsidP="00EF2FD7">
      <w:r>
        <w:t>При авторизации на сайте как администратор в меню добавляются ссылки на админ-панель, редактор отзывов и редактор модераторов</w:t>
      </w:r>
      <w:r w:rsidR="009B4384">
        <w:t xml:space="preserve"> (см. рисунок 4.10 – 4.12)</w:t>
      </w:r>
      <w:r>
        <w:t>.</w:t>
      </w:r>
      <w:r w:rsidR="00C05335">
        <w:t xml:space="preserve"> На </w:t>
      </w:r>
      <w:r w:rsidR="003575F0">
        <w:t>панели</w:t>
      </w:r>
      <w:r w:rsidR="00C05335">
        <w:t xml:space="preserve"> админа пользователь выделены ссылки на дополнительные возможности администратора. Все ссылки также расположено в меню.</w:t>
      </w:r>
    </w:p>
    <w:p w:rsidR="00EF2FD7" w:rsidRDefault="00EF2FD7" w:rsidP="00F7332F">
      <w:pPr>
        <w:pStyle w:val="a8"/>
      </w:pPr>
    </w:p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2E8AFE44" wp14:editId="2549412F">
            <wp:extent cx="5450774" cy="22498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475" cy="22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9B4384" w:rsidP="00F7332F">
      <w:pPr>
        <w:pStyle w:val="a8"/>
      </w:pPr>
      <w:r>
        <w:t>Рисунок 4.10 – Админ панель</w:t>
      </w:r>
    </w:p>
    <w:p w:rsidR="00C05335" w:rsidRDefault="00C05335" w:rsidP="00F7332F">
      <w:pPr>
        <w:pStyle w:val="a8"/>
      </w:pPr>
    </w:p>
    <w:p w:rsidR="00C05335" w:rsidRDefault="00C05335" w:rsidP="00C05335">
      <w:r>
        <w:t>Администратор имеет возможность редактирования отзывов и их удаления (см. рисунок 4.11).</w:t>
      </w:r>
    </w:p>
    <w:p w:rsidR="00C05335" w:rsidRDefault="00C05335" w:rsidP="00C05335"/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065670AF" wp14:editId="3D2D9D6D">
            <wp:extent cx="5939790" cy="2289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C05335" w:rsidP="00F7332F">
      <w:pPr>
        <w:pStyle w:val="a8"/>
      </w:pPr>
      <w:r>
        <w:t>Рисунок 4.11 – Страница «Отзывы» при авторизованном администраторе</w:t>
      </w:r>
    </w:p>
    <w:p w:rsidR="00C05335" w:rsidRDefault="00C05335" w:rsidP="00F7332F">
      <w:pPr>
        <w:pStyle w:val="a8"/>
      </w:pPr>
    </w:p>
    <w:p w:rsidR="00C05335" w:rsidRDefault="00C05335" w:rsidP="00C05335">
      <w:r>
        <w:t>На странице «Редактор модераторов»</w:t>
      </w:r>
      <w:r w:rsidR="00AC0602">
        <w:t xml:space="preserve"> администратор может удалить модераторов и добавить нового. Для этого необходимо ввести имя для нового модератора и его пароль (см. рисунок 4.12).</w:t>
      </w:r>
    </w:p>
    <w:p w:rsidR="00C05335" w:rsidRDefault="00C05335" w:rsidP="00F7332F">
      <w:pPr>
        <w:pStyle w:val="a8"/>
      </w:pPr>
    </w:p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19FD2CC0" wp14:editId="20AA8689">
            <wp:extent cx="5939790" cy="2323465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AC0602" w:rsidP="00F7332F">
      <w:pPr>
        <w:pStyle w:val="a8"/>
      </w:pPr>
      <w:r>
        <w:t>Рисунок 4.12 – Страница «Редактор модераторов»</w:t>
      </w:r>
    </w:p>
    <w:p w:rsidR="00F622D7" w:rsidRDefault="00F622D7" w:rsidP="00F7332F">
      <w:pPr>
        <w:pStyle w:val="a8"/>
      </w:pPr>
    </w:p>
    <w:p w:rsidR="00F622D7" w:rsidRDefault="00F622D7" w:rsidP="00F622D7">
      <w:r>
        <w:t xml:space="preserve">При авторизации как модератора на сайте, в отличие от обычного </w:t>
      </w:r>
      <w:r w:rsidR="00BE27C4">
        <w:t>пользователя</w:t>
      </w:r>
      <w:r>
        <w:t xml:space="preserve">, появляется </w:t>
      </w:r>
      <w:r w:rsidR="00BE27C4">
        <w:t>возможность</w:t>
      </w:r>
      <w:r>
        <w:t xml:space="preserve"> редактирования комментариев. Данная </w:t>
      </w:r>
      <w:r w:rsidR="00BE27C4">
        <w:lastRenderedPageBreak/>
        <w:t>возможность,</w:t>
      </w:r>
      <w:r>
        <w:t xml:space="preserve"> как и для администратора, вынесена </w:t>
      </w:r>
      <w:r w:rsidR="00BE27C4">
        <w:t>дополнительно</w:t>
      </w:r>
      <w:r>
        <w:t xml:space="preserve"> на главный экран модератора. Данная функция также присутствует и в меню сайта (см. рисунок 4.13).</w:t>
      </w:r>
    </w:p>
    <w:p w:rsidR="00F622D7" w:rsidRDefault="00F622D7" w:rsidP="00F622D7"/>
    <w:p w:rsidR="001B071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48F805DE" wp14:editId="6E05F627">
            <wp:extent cx="5939790" cy="24441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BE27C4" w:rsidP="00F7332F">
      <w:pPr>
        <w:pStyle w:val="a8"/>
      </w:pPr>
      <w:r>
        <w:t xml:space="preserve">Рисунок 4.12 </w:t>
      </w:r>
      <w:r>
        <w:softHyphen/>
        <w:t xml:space="preserve"> Страница «Панель модератора»</w:t>
      </w:r>
    </w:p>
    <w:p w:rsidR="00BE27C4" w:rsidRDefault="00BE27C4" w:rsidP="00F7332F">
      <w:pPr>
        <w:pStyle w:val="a8"/>
      </w:pPr>
    </w:p>
    <w:p w:rsidR="00BE27C4" w:rsidRDefault="00BE27C4" w:rsidP="00BE27C4">
      <w:r>
        <w:t>Модератор также может изменить или удалить отзыв (см. рисунок 4.13).</w:t>
      </w:r>
    </w:p>
    <w:p w:rsidR="00BE27C4" w:rsidRDefault="00BE27C4" w:rsidP="00F7332F">
      <w:pPr>
        <w:pStyle w:val="a8"/>
      </w:pPr>
    </w:p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75C13492" wp14:editId="100AAF5E">
            <wp:extent cx="5939790" cy="231521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C4" w:rsidRDefault="00BE27C4" w:rsidP="00BE27C4">
      <w:pPr>
        <w:pStyle w:val="a8"/>
      </w:pPr>
      <w:r>
        <w:t>Рисунок 4.13 – Страница «Отзывы» при авторизованном модератора</w:t>
      </w:r>
    </w:p>
    <w:p w:rsidR="00F7332F" w:rsidRDefault="00F7332F" w:rsidP="00F7332F">
      <w:pPr>
        <w:pStyle w:val="a8"/>
      </w:pPr>
    </w:p>
    <w:p w:rsidR="00F7332F" w:rsidRDefault="002329AA" w:rsidP="002329AA">
      <w:r>
        <w:t>Независимо от типа пользователя, переход на главную страницу, страницы расчетов и просмотра отзывов, а также возможность выхода с аккаунта доступны и расположены в меню сайта.</w:t>
      </w:r>
    </w:p>
    <w:p w:rsidR="00A01F1D" w:rsidRDefault="001B071F" w:rsidP="00A01F1D">
      <w:pPr>
        <w:pStyle w:val="2"/>
      </w:pPr>
      <w:bookmarkStart w:id="30" w:name="_Toc75792848"/>
      <w:bookmarkStart w:id="31" w:name="_Toc75792740"/>
      <w:bookmarkStart w:id="32" w:name="_Toc137822933"/>
      <w:r>
        <w:lastRenderedPageBreak/>
        <w:t xml:space="preserve">4.4 </w:t>
      </w:r>
      <w:r w:rsidR="00A01F1D">
        <w:t>Структура проекта</w:t>
      </w:r>
      <w:bookmarkEnd w:id="30"/>
      <w:bookmarkEnd w:id="31"/>
      <w:bookmarkEnd w:id="32"/>
    </w:p>
    <w:p w:rsidR="00A01F1D" w:rsidRDefault="00A01F1D" w:rsidP="00A01F1D"/>
    <w:p w:rsidR="001F60E4" w:rsidRPr="001F60E4" w:rsidRDefault="001F60E4" w:rsidP="00A01F1D">
      <w:r>
        <w:t xml:space="preserve">Была реализована структура проекта с учетом использования паттерна </w:t>
      </w:r>
      <w:r>
        <w:rPr>
          <w:lang w:val="en-US"/>
        </w:rPr>
        <w:t>MVC</w:t>
      </w:r>
      <w:r>
        <w:t xml:space="preserve"> (см. рисунок 4.14)</w:t>
      </w:r>
    </w:p>
    <w:p w:rsidR="001F60E4" w:rsidRDefault="001F60E4" w:rsidP="00A01F1D"/>
    <w:p w:rsidR="00A01F1D" w:rsidRDefault="00A01F1D" w:rsidP="00A01F1D">
      <w:pPr>
        <w:jc w:val="center"/>
      </w:pPr>
      <w:r>
        <w:rPr>
          <w:noProof/>
          <w:lang w:eastAsia="ru-RU"/>
        </w:rPr>
        <w:drawing>
          <wp:inline distT="0" distB="0" distL="0" distR="0" wp14:anchorId="04F6530A" wp14:editId="78DC4859">
            <wp:extent cx="3111336" cy="66912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58" cy="673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E4" w:rsidRDefault="00A01F1D" w:rsidP="00A01F1D">
      <w:pPr>
        <w:ind w:firstLine="0"/>
        <w:jc w:val="center"/>
      </w:pPr>
      <w:r>
        <w:t>Рисунок 4.</w:t>
      </w:r>
      <w:r w:rsidR="001F60E4">
        <w:t>14</w:t>
      </w:r>
      <w:r>
        <w:t xml:space="preserve"> – Структура проекта</w:t>
      </w:r>
    </w:p>
    <w:p w:rsidR="00A01F1D" w:rsidRDefault="00A01F1D" w:rsidP="007106F0">
      <w:pPr>
        <w:ind w:firstLine="0"/>
      </w:pPr>
      <w:r>
        <w:br w:type="page"/>
      </w:r>
    </w:p>
    <w:p w:rsidR="00A01F1D" w:rsidRDefault="007106F0" w:rsidP="00D76430">
      <w:pPr>
        <w:pStyle w:val="1"/>
        <w:rPr>
          <w:rStyle w:val="10"/>
          <w:b/>
          <w:caps/>
        </w:rPr>
      </w:pPr>
      <w:bookmarkStart w:id="33" w:name="_Toc75792852"/>
      <w:bookmarkStart w:id="34" w:name="_Toc75792744"/>
      <w:bookmarkStart w:id="35" w:name="_Toc137822934"/>
      <w:r>
        <w:rPr>
          <w:rStyle w:val="10"/>
          <w:b/>
          <w:caps/>
        </w:rPr>
        <w:lastRenderedPageBreak/>
        <w:t>5</w:t>
      </w:r>
      <w:r w:rsidR="00AC05D3">
        <w:rPr>
          <w:rStyle w:val="10"/>
          <w:b/>
          <w:caps/>
        </w:rPr>
        <w:t xml:space="preserve"> </w:t>
      </w:r>
      <w:bookmarkEnd w:id="33"/>
      <w:bookmarkEnd w:id="34"/>
      <w:bookmarkEnd w:id="35"/>
      <w:r w:rsidR="0045144F">
        <w:rPr>
          <w:rStyle w:val="10"/>
          <w:b/>
          <w:caps/>
        </w:rPr>
        <w:t>РАЗРАБОТКА РАЗДЕЛА АДМИНИСТРАТОРА</w:t>
      </w:r>
    </w:p>
    <w:p w:rsidR="0045144F" w:rsidRPr="0045144F" w:rsidRDefault="0045144F" w:rsidP="0045144F">
      <w:pPr>
        <w:pStyle w:val="2"/>
        <w:rPr>
          <w:lang w:eastAsia="ru-RU"/>
        </w:rPr>
      </w:pPr>
      <w:r>
        <w:rPr>
          <w:lang w:eastAsia="ru-RU"/>
        </w:rPr>
        <w:t>5.1 Проектирование интерфейса раздела</w:t>
      </w:r>
      <w:bookmarkStart w:id="36" w:name="_GoBack"/>
      <w:bookmarkEnd w:id="36"/>
    </w:p>
    <w:p w:rsidR="00A01F1D" w:rsidRDefault="00A01F1D" w:rsidP="001B05A3"/>
    <w:p w:rsidR="00A01F1D" w:rsidRDefault="00A01F1D" w:rsidP="00A01F1D"/>
    <w:p w:rsidR="00A01F1D" w:rsidRDefault="007655F3" w:rsidP="00A01F1D">
      <w:r>
        <w:t>Тестирование сайта произведено путем анализа его кроссбра</w:t>
      </w:r>
      <w:r w:rsidR="003575F0">
        <w:t>у</w:t>
      </w:r>
      <w:r>
        <w:t>зерности.</w:t>
      </w:r>
    </w:p>
    <w:p w:rsidR="00A01F1D" w:rsidRDefault="00A01F1D" w:rsidP="00A01F1D">
      <w:r>
        <w:t xml:space="preserve">Кроссбраузерность – это правильная верстка сайта с помощью, которой страницы сайта одинаково отображаются в различных браузерах. Реализация происходит при помощи HTML и CSS. Для правильного отображения сайта одновременно в Internet Explorer, FireFox, Opera, Safari, Chrome, причем самых разных версий (от более ранних до самых новых), веб-дизайнер обязательно должен позаботиться о кроссбраузерности проекта, сайта с первой секунды работы над ним. </w:t>
      </w:r>
    </w:p>
    <w:p w:rsidR="00A01F1D" w:rsidRDefault="00A01F1D" w:rsidP="00A01F1D">
      <w:r>
        <w:t>Веб-сайт поддерживает все основные современные браузеры, а именно: Google Chrome, Mozilla Firefox, Internet Explorer, Opera (рисунок 6.1).</w:t>
      </w:r>
    </w:p>
    <w:p w:rsidR="005D1694" w:rsidRDefault="005D1694" w:rsidP="00A01F1D"/>
    <w:p w:rsidR="00A01F1D" w:rsidRDefault="005645CF" w:rsidP="00A01F1D">
      <w:pPr>
        <w:ind w:firstLine="0"/>
        <w:jc w:val="center"/>
      </w:pPr>
      <w:r w:rsidRPr="005645CF">
        <w:rPr>
          <w:noProof/>
          <w:lang w:eastAsia="ru-RU"/>
        </w:rPr>
        <w:drawing>
          <wp:inline distT="0" distB="0" distL="0" distR="0" wp14:anchorId="35D0747F" wp14:editId="1911F0D9">
            <wp:extent cx="5820410" cy="29622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99" t="7464" b="3873"/>
                    <a:stretch/>
                  </pic:blipFill>
                  <pic:spPr bwMode="auto">
                    <a:xfrm>
                      <a:off x="0" y="0"/>
                      <a:ext cx="5821037" cy="296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694" w:rsidRDefault="00A01F1D" w:rsidP="005D1694">
      <w:pPr>
        <w:ind w:firstLine="0"/>
        <w:jc w:val="center"/>
      </w:pPr>
      <w:r>
        <w:t>Рисунок 6.1 – Демонстрация кроссбраузерности сайта</w:t>
      </w:r>
    </w:p>
    <w:p w:rsidR="00A01F1D" w:rsidRDefault="00A01F1D" w:rsidP="00A01F1D">
      <w:pPr>
        <w:spacing w:after="160" w:line="256" w:lineRule="auto"/>
        <w:ind w:firstLine="0"/>
        <w:jc w:val="left"/>
      </w:pPr>
      <w:r>
        <w:br w:type="page"/>
      </w:r>
    </w:p>
    <w:p w:rsidR="00A01F1D" w:rsidRDefault="00A01F1D" w:rsidP="00D76430">
      <w:pPr>
        <w:pStyle w:val="1"/>
      </w:pPr>
      <w:bookmarkStart w:id="37" w:name="_Toc75792854"/>
      <w:bookmarkStart w:id="38" w:name="_Toc75792746"/>
      <w:bookmarkStart w:id="39" w:name="_Toc137822935"/>
      <w:r>
        <w:lastRenderedPageBreak/>
        <w:t>Заключение</w:t>
      </w:r>
      <w:bookmarkEnd w:id="37"/>
      <w:bookmarkEnd w:id="38"/>
      <w:bookmarkEnd w:id="39"/>
    </w:p>
    <w:p w:rsidR="00A01F1D" w:rsidRDefault="00A01F1D" w:rsidP="00A01F1D"/>
    <w:p w:rsidR="00A01F1D" w:rsidRDefault="00A01F1D" w:rsidP="00A01F1D"/>
    <w:p w:rsidR="00A01F1D" w:rsidRDefault="00A01F1D" w:rsidP="00A01F1D">
      <w:pPr>
        <w:rPr>
          <w:shd w:val="clear" w:color="auto" w:fill="FFFFFF"/>
        </w:rPr>
      </w:pPr>
      <w:r>
        <w:rPr>
          <w:shd w:val="clear" w:color="auto" w:fill="FFFFFF"/>
        </w:rPr>
        <w:t>В результате работы был разработан сайт, который дает возможность заказчику просмотреть необходимые услуги и рассчитать стоимость их выполнения. Помимо этого, был реализован весь необходимый функционал: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реализована навигация с помощью меню на страницах сайта;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расчет стоимости выполнения услуги;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публикация отзыва;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возможность связи с </w:t>
      </w:r>
      <w:r w:rsidR="00824448">
        <w:rPr>
          <w:shd w:val="clear" w:color="auto" w:fill="FFFFFF"/>
        </w:rPr>
        <w:t>модератором</w:t>
      </w:r>
      <w:r>
        <w:rPr>
          <w:shd w:val="clear" w:color="auto" w:fill="FFFFFF"/>
        </w:rPr>
        <w:t xml:space="preserve"> для получения консультации.</w:t>
      </w:r>
    </w:p>
    <w:p w:rsidR="00A01F1D" w:rsidRDefault="00A01F1D" w:rsidP="00A01F1D">
      <w:pPr>
        <w:rPr>
          <w:shd w:val="clear" w:color="auto" w:fill="FFFFFF"/>
        </w:rPr>
      </w:pPr>
      <w:r>
        <w:rPr>
          <w:shd w:val="clear" w:color="auto" w:fill="FFFFFF"/>
        </w:rPr>
        <w:t>Проанализирована предметная область, а также целевая аудитория сайта. Дизайн сайта соответствует ожидаемым предпочтениям целевой группы, времени и целям поиска потенциальных клиентов на сайте. Получены практические навыки работы в команде и в разработке</w:t>
      </w:r>
      <w:r>
        <w:t xml:space="preserve"> веб-сайта.</w:t>
      </w:r>
    </w:p>
    <w:p w:rsidR="00A01F1D" w:rsidRDefault="00A01F1D" w:rsidP="00A01F1D">
      <w:r>
        <w:rPr>
          <w:shd w:val="clear" w:color="auto" w:fill="FFFFFF"/>
        </w:rPr>
        <w:t xml:space="preserve">Цель курсового проекта была достигнута. Программное средство предоставляет информацию по услугам выполнения </w:t>
      </w:r>
      <w:r w:rsidR="00824448">
        <w:rPr>
          <w:shd w:val="clear" w:color="auto" w:fill="FFFFFF"/>
        </w:rPr>
        <w:t>швейных</w:t>
      </w:r>
      <w:r>
        <w:rPr>
          <w:shd w:val="clear" w:color="auto" w:fill="FFFFFF"/>
        </w:rPr>
        <w:t xml:space="preserve"> работ и примерную стоимость выполнения выбранных работ при заданных параметрах.</w:t>
      </w:r>
    </w:p>
    <w:p w:rsidR="00A01F1D" w:rsidRDefault="00A01F1D" w:rsidP="00A01F1D">
      <w:pPr>
        <w:spacing w:after="160" w:line="256" w:lineRule="auto"/>
        <w:jc w:val="left"/>
      </w:pPr>
      <w:r>
        <w:br w:type="page"/>
      </w:r>
    </w:p>
    <w:p w:rsidR="00A01F1D" w:rsidRDefault="00295E53" w:rsidP="00D76430">
      <w:pPr>
        <w:pStyle w:val="1"/>
      </w:pPr>
      <w:bookmarkStart w:id="40" w:name="_Toc137822936"/>
      <w:r>
        <w:lastRenderedPageBreak/>
        <w:t>список использвемой литературы</w:t>
      </w:r>
      <w:bookmarkEnd w:id="40"/>
    </w:p>
    <w:p w:rsidR="00A01F1D" w:rsidRDefault="00A01F1D" w:rsidP="00A01F1D"/>
    <w:p w:rsidR="00A01F1D" w:rsidRDefault="00A01F1D" w:rsidP="00A01F1D"/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t xml:space="preserve">1 </w:t>
      </w:r>
      <w:r>
        <w:rPr>
          <w:lang w:eastAsia="ru-RU"/>
        </w:rPr>
        <w:t>Веб-приложение для работы с базами данных с PHP и MySQL, 2-е издание Дэвида Лейна, Хью Э. Уильямса. О’Райли, май 2003. ISBN: 0-596-00543-1.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Список CMS. Обзор cms. Сайт о системах управления сайтом. http://www.cmslist.ru.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Материал из Википедии – бесплатная энциклопедия о системах управления сайтом. http://ru.wikipedia.org/wiki/CMS.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Дарахвелидзе П.Г., Марков Е.П. Программирование в Дельфах 7. – С.-Петербург: BHVP, 2003. – 784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Калверт C. Delphi 4-я энциклопедия пользователя: Пер. с английского / Чарльз Калверт. – C.: Издательский дом «ДиаСофт», 1999 г. – 800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Каратыгин С., Тихонов А., Долголаптев В. Базы данных: простейшие средства обработки информации, электронные таблицы, системы управления базами данных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Матросов А.В., Сергеев А.О., Чаунин М.П. HTML 4.O. – Санкт-Петербург: BHVP, 2001. – 672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Мещеряков Е.В., Хомоненко А.Д. Публикация баз данных в сети Интернет. – Санкт-Петербург: BHVP Petersburg, 2000. – 560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t xml:space="preserve">Прохоренок, Н. А. HTML, JavaScript, PHP и MySQL. Джентльменский набор Web-мастера: Пособие / Прохоренок Н.А., - 4-е изд., перераб. и доп. - СПб:БХВ-Петербург, 2015. - 768 с. ISBN 978-5-9775-3130-6. - Текст : электронный. - URL: https://znanium.com/catalog/product/943563 (дата обращения: 01.06.2020)  </w:t>
      </w:r>
    </w:p>
    <w:p w:rsidR="00A01F1D" w:rsidRDefault="00A01F1D" w:rsidP="00A01F1D">
      <w:pPr>
        <w:spacing w:after="160" w:line="256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A01F1D" w:rsidRDefault="00A01F1D" w:rsidP="00D76430">
      <w:pPr>
        <w:pStyle w:val="1"/>
        <w:rPr>
          <w:lang w:val="en-US"/>
        </w:rPr>
      </w:pPr>
      <w:bookmarkStart w:id="41" w:name="_Toc75792856"/>
      <w:bookmarkStart w:id="42" w:name="_Toc75792748"/>
      <w:bookmarkStart w:id="43" w:name="_Toc137822937"/>
      <w:r>
        <w:lastRenderedPageBreak/>
        <w:t>приложение</w:t>
      </w:r>
      <w:bookmarkEnd w:id="41"/>
      <w:bookmarkEnd w:id="42"/>
      <w:r w:rsidR="005878E9" w:rsidRPr="003575F0">
        <w:rPr>
          <w:lang w:val="en-US"/>
        </w:rPr>
        <w:t xml:space="preserve"> </w:t>
      </w:r>
      <w:r w:rsidR="005878E9">
        <w:t>А</w:t>
      </w:r>
      <w:bookmarkEnd w:id="43"/>
    </w:p>
    <w:p w:rsidR="00A01F1D" w:rsidRDefault="00A01F1D" w:rsidP="00A01F1D">
      <w:pPr>
        <w:rPr>
          <w:lang w:val="en-US"/>
        </w:rPr>
      </w:pPr>
    </w:p>
    <w:p w:rsidR="00A01F1D" w:rsidRDefault="00A01F1D" w:rsidP="00A01F1D">
      <w:pPr>
        <w:rPr>
          <w:lang w:val="en-US"/>
        </w:rPr>
      </w:pPr>
    </w:p>
    <w:p w:rsidR="00A01F1D" w:rsidRDefault="00A01F1D" w:rsidP="00A01F1D">
      <w:pPr>
        <w:rPr>
          <w:b/>
          <w:lang w:val="en-US"/>
        </w:rPr>
      </w:pPr>
      <w:r>
        <w:rPr>
          <w:b/>
        </w:rPr>
        <w:t>Код</w:t>
      </w:r>
      <w:r>
        <w:rPr>
          <w:b/>
          <w:lang w:val="en-US"/>
        </w:rPr>
        <w:t xml:space="preserve"> </w:t>
      </w:r>
      <w:r>
        <w:rPr>
          <w:b/>
        </w:rPr>
        <w:t>контроллера</w:t>
      </w:r>
      <w:r>
        <w:rPr>
          <w:b/>
          <w:lang w:val="en-US"/>
        </w:rPr>
        <w:t xml:space="preserve"> DBController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&lt;?php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namespace App\Http\Controllers;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App\Http\Controllers\Controller;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App\Models\AdminModel;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App\Models\ModeratorModel;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App\Models\ReviewModel;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App\Models\UserModel;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Illuminate\Http\Request;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class DBController extends Controller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CreateUser(Request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$request-&gt;validate([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'user-name'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'user-email'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'password-confirmation'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 = new UserModel();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$user-&gt;email = $request-&gt;input('user-email');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$user-&gt;FIO = $request-&gt;input('user-name');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$user-&gt;password = $request-&gt;input('user-password');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$user-&gt;save();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session(['isUser'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session(['username' =&gt; $request-&gt;input('user-name')]);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session(['email' =&gt; $request-&gt;input('user-email')]);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session(['isUser'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view('login');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Logout()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session(['isUser' =&gt; 0]);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redirect()-&gt;route('main');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Adminlogout()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session(['isModer' =&gt; 0]);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session(['isAdmin' =&gt; 0]);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redirect()-&gt;route('main');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Signin(Request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$request-&gt;validate([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'user-email'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lastRenderedPageBreak/>
        <w:t xml:space="preserve">            'user-password'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$useremail = UserModel::select("*")-&gt;where("email", $request-&gt;input('user-email'));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if($useremail-&gt;exists() &amp;&amp; UserModel::select("*")-&gt;where("password", $request-&gt;input('user-password'))-&gt;exists()){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session(['isUser'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session(['username' =&gt; UserModel::find($request-&gt;input('user-email'))-&gt;FIO]);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session(['email' =&gt; $request-&gt;input('user-email')]);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else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$valid = $request-&gt;validate([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'user-password' =&gt; 'confirmed',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view('signin');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Adminsignin(Request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$request-&gt;validate([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'user-nickname'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 ($request-&gt;input('type_account') == 0)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$usernickname = ModeratorModel::select("*")-&gt;where("nickname", $request-&gt;input('user-nickname'));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if($usernickname-&gt;exists() &amp;&amp; ModeratorModel::select("*")-&gt;where("password", $request-&gt;input('user-password'))-&gt;exists()){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session(['isModer'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session(['nickname' =&gt; $request-&gt;input('user-nickname')]);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else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$usernickname = AdminModel::select("*")-&gt;where("nickname", $request-&gt;input('user-nickname'));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if($usernickname-&gt;exists() &amp;&amp; AdminModel::select("*")-&gt;where("password", $request-&gt;input('user-password'))-&gt;exists()){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session(['isAdmin'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session(['nickname' =&gt; $request-&gt;input('user-nickname')]);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view('adminsignin');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Adminpanel()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view('adminpanel');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Moderpanel()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view('moderpanel');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ModeratorEditor()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lastRenderedPageBreak/>
        <w:t xml:space="preserve">        $data = [];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 (ModeratorModel::count() == 0)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return view('moders_editor', ["empty"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$datas = ModeratorModel::all();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foreach ($datas as $d)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$data[$d['nickname']] = 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'nickname' =&gt; $d['nickname'],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'password' =&gt; $d['password'],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view('moders_editor', ["data" =&gt; $data]);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CreateModerator(Request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$request-&gt;validate([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'nickname'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 = new ModeratorModel();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$user-&gt;nickname = $request-&gt;input('nickname');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$user-&gt;password = $request-&gt;input('password');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$user-&gt;save();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$data = [];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 (ModeratorModel::count() == 0)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return view('moders_editor', ["empty"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$datas = ModeratorModel::all();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foreach ($datas as $d)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$data[$d['nickname']] = 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'nickname' =&gt; $d['nickname'],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'password' =&gt; $d['password'],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view('moders_editor', ["data" =&gt; $data]);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DeleteModerator($moder)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ModeratorModel::where('nickname', $moder)-&gt;delete();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redirect()-&gt;route('moders_editor');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A01F1D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}</w:t>
      </w:r>
    </w:p>
    <w:p w:rsidR="00A01F1D" w:rsidRPr="007A3E29" w:rsidRDefault="00A01F1D" w:rsidP="007A3E29">
      <w:pPr>
        <w:rPr>
          <w:b/>
          <w:lang w:val="en-US"/>
        </w:rPr>
      </w:pPr>
      <w:r>
        <w:rPr>
          <w:b/>
        </w:rPr>
        <w:t>Код</w:t>
      </w:r>
      <w:r>
        <w:rPr>
          <w:b/>
          <w:lang w:val="en-US"/>
        </w:rPr>
        <w:t xml:space="preserve"> </w:t>
      </w:r>
      <w:r>
        <w:rPr>
          <w:b/>
        </w:rPr>
        <w:t>контроллера</w:t>
      </w:r>
      <w:r>
        <w:rPr>
          <w:b/>
          <w:lang w:val="en-US"/>
        </w:rPr>
        <w:t xml:space="preserve"> </w:t>
      </w:r>
      <w:r w:rsidR="007A3E29" w:rsidRPr="007A3E29">
        <w:rPr>
          <w:b/>
          <w:lang w:val="en-US"/>
        </w:rPr>
        <w:t>ReviewsController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&lt;?php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namespace App\Http\Controllers;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use App\Http\Controllers\Controller;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use App\Models\ReviewModel;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use Illuminate\Http\Request;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class ReviewsController extends Controller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lastRenderedPageBreak/>
        <w:t>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Reviews()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//ReviewModel::find(1)-&gt;user['FIO'];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//ReviewModel::find(1)-&gt;all();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 = [];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if (ReviewModel::count() == 0)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return view('reviews', ["empty" =&gt; 1]);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$datas = ReviewModel::find(1)-&gt;all();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foreach ($datas as $d)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$data[$d['id']] = 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'id' =&gt; $d['id'],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'fio' =&gt; ReviewModel::find($d['id'])-&gt;user['FIO'],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'text' =&gt; $d['review_text'],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'timestamp' =&gt; $d['timestamp'],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view('reviews', ["data" =&gt; $data]);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AddReview(Request $request)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$valid = $request-&gt;validate([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'reviewtext' =&gt; 'required',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]);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 = new ReviewModel();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$user-&gt;user_email = session('email');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$user-&gt;review_text = $request-&gt;input('reviewtext');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$user-&gt;timestamp = date('d.m.Y \в H:i');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$user-&gt;save();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 = [];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$datas = ReviewModel::find(1)-&gt;all();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foreach ($datas as $d)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$data[$d['id']] = 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'id' =&gt; $d['id'],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'fio' =&gt; ReviewModel::find($d['id'])-&gt;user['FIO'],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'text' =&gt; $d['review_text'],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'timestamp' =&gt; $d['timestamp'],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view('reviews', ["data" =&gt; $data]);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EditReview($id)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 = [];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if (ReviewModel::count() == 0)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return view('reviews', ["empty" =&gt; 1]);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$datas = ReviewModel::findOrFail(1)-&gt;all();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$data['review_text'] = $this-&gt;FindInData($datas, $id)['review_text'];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$data['id'] = $id;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view('reviews_editor', ['data' =&gt; $data]);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lastRenderedPageBreak/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EditReviewResult(Request $request, 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$valid = $request-&gt;validate([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'reviewtext' =&gt; 'required',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]);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ReviewModel::where('id', $id)-&gt;update(array('review_text' =&gt; $request-&gt;input('reviewtext')));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return redirect()-&gt;route('reviews');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DeleteReview($id)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ReviewModel::where('id', $id)-&gt;delete();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redirect()-&gt;route('reviews');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FindInData($datas, 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foreach ($datas as $d)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if ($d['id'] == $id)</w:t>
      </w:r>
    </w:p>
    <w:p w:rsidR="004E5AC0" w:rsidRPr="004E5AC0" w:rsidRDefault="004E5AC0" w:rsidP="00F7209D">
      <w:pPr>
        <w:pStyle w:val="aa"/>
      </w:pPr>
      <w:r w:rsidRPr="004E5AC0">
        <w:rPr>
          <w:lang w:val="en-US"/>
        </w:rPr>
        <w:t xml:space="preserve">                return</w:t>
      </w:r>
      <w:r w:rsidRPr="004E5AC0">
        <w:t xml:space="preserve"> $</w:t>
      </w:r>
      <w:r w:rsidRPr="004E5AC0">
        <w:rPr>
          <w:lang w:val="en-US"/>
        </w:rPr>
        <w:t>d</w:t>
      </w:r>
      <w:r w:rsidRPr="004E5AC0">
        <w:t>;</w:t>
      </w:r>
    </w:p>
    <w:p w:rsidR="004E5AC0" w:rsidRPr="004E5AC0" w:rsidRDefault="004E5AC0" w:rsidP="00F7209D">
      <w:pPr>
        <w:pStyle w:val="aa"/>
      </w:pPr>
      <w:r w:rsidRPr="004E5AC0">
        <w:t xml:space="preserve">        }</w:t>
      </w:r>
    </w:p>
    <w:p w:rsidR="004E5AC0" w:rsidRPr="004E5AC0" w:rsidRDefault="004E5AC0" w:rsidP="00F7209D">
      <w:pPr>
        <w:pStyle w:val="aa"/>
      </w:pPr>
      <w:r w:rsidRPr="004E5AC0">
        <w:t xml:space="preserve">    }</w:t>
      </w:r>
    </w:p>
    <w:p w:rsidR="004E5AC0" w:rsidRDefault="004E5AC0" w:rsidP="00F7209D">
      <w:pPr>
        <w:pStyle w:val="aa"/>
        <w:rPr>
          <w:b/>
        </w:rPr>
      </w:pPr>
      <w:r w:rsidRPr="004E5AC0">
        <w:t>}</w:t>
      </w:r>
    </w:p>
    <w:p w:rsidR="00A01F1D" w:rsidRDefault="00A01F1D" w:rsidP="004E5AC0">
      <w:pPr>
        <w:rPr>
          <w:b/>
        </w:rPr>
      </w:pPr>
      <w:r>
        <w:rPr>
          <w:b/>
        </w:rPr>
        <w:t xml:space="preserve">Код представления страницы </w:t>
      </w:r>
      <w:r>
        <w:rPr>
          <w:b/>
          <w:lang w:val="en-US"/>
        </w:rPr>
        <w:t>Layout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&lt;!DOCTYPE html&gt;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&lt;html lang="{{ str_replace('_', '-', app()-&gt;getLocale()) }}"&gt;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&lt;head&gt;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&lt;meta charset="utf-8"&gt;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&lt;meta name="viewport" content="width=device-width, initial-scale=1"&gt;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&lt;title&gt;@yield("page-title")&lt;/title&gt;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&lt;script  type="text/javascript"  src="https://ajax.googleapis.com/ajax/libs/jquery/3.5.1/jquery.min.js"&gt;&lt;/script&gt;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href="https://cdn.jsdelivr.net/npm/bootstrap@5.0.1/dist/css/bootstrap.min.css" rel="stylesheet"/&gt;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href="https://getbootstrap.com/docs/4.0/examples/cover/cover.css" rel="stylesheet"&gt;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href="https://getbootstrap.com/docs/4.0/examples/pricing/pricing.css" rel="stylesheet"&gt;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href="css/app.css" rel="stylesheet"&gt;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&lt;/head&gt;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&lt;body class="text-center"&gt;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&lt;div class="container-fluid d-flex h-100 p-3 mx-auto flex-column"&gt;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&lt;header class="masthead"&gt;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&lt;div class="inner"&gt;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&lt;h3 class="masthead-brand"&gt;My Dress&lt;/h3&gt;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&lt;nav class="nav nav-masthead justify-content-center"&gt;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&lt;a class="nav-link" href="/main"&gt;</w:t>
      </w:r>
      <w:r w:rsidRPr="004E5AC0">
        <w:t>Главная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&lt;a class="nav-link" href="/payment"&gt;</w:t>
      </w:r>
      <w:r w:rsidRPr="004E5AC0">
        <w:t>Расчет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&lt;a class="nav-link" href="/reviews"&gt;</w:t>
      </w:r>
      <w:r w:rsidRPr="004E5AC0">
        <w:t>Отзывы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lastRenderedPageBreak/>
        <w:t xml:space="preserve">                    &lt;a class="nav-link ms-5" href="/reviews"&gt;&lt;/a&gt;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@if(session('isModer') ==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class="nav-link" href="/moderpanel"&gt;</w:t>
      </w:r>
      <w:r w:rsidRPr="004E5AC0">
        <w:t>Панель</w:t>
      </w:r>
      <w:r w:rsidRPr="004E5AC0">
        <w:rPr>
          <w:lang w:val="en-US"/>
        </w:rPr>
        <w:t xml:space="preserve"> </w:t>
      </w:r>
      <w:r w:rsidRPr="004E5AC0">
        <w:t>модератора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class="nav-link" href="/reviews"&gt;</w:t>
      </w:r>
      <w:r w:rsidRPr="004E5AC0">
        <w:t>Редактор</w:t>
      </w:r>
      <w:r w:rsidRPr="004E5AC0">
        <w:rPr>
          <w:lang w:val="en-US"/>
        </w:rPr>
        <w:t xml:space="preserve"> </w:t>
      </w:r>
      <w:r w:rsidRPr="004E5AC0">
        <w:t>отзывов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 ms-5" href="/reviews"&gt;&lt;/a&gt;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class="btn btn-light ms-2" href="/adminlogout"&gt;</w:t>
      </w:r>
      <w:r w:rsidRPr="004E5AC0">
        <w:t>Модератор</w:t>
      </w:r>
      <w:r w:rsidRPr="004E5AC0">
        <w:rPr>
          <w:lang w:val="en-US"/>
        </w:rPr>
        <w:t xml:space="preserve">: {{session('nickname')}} - </w:t>
      </w:r>
      <w:r w:rsidRPr="004E5AC0">
        <w:t>выйти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@endif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@if(session('isAdmin') ==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class="nav-link" href="/adminpanel"&gt;</w:t>
      </w:r>
      <w:r w:rsidRPr="004E5AC0">
        <w:t>Панель</w:t>
      </w:r>
      <w:r w:rsidRPr="004E5AC0">
        <w:rPr>
          <w:lang w:val="en-US"/>
        </w:rPr>
        <w:t xml:space="preserve"> </w:t>
      </w:r>
      <w:r w:rsidRPr="004E5AC0">
        <w:t>администратора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class="nav-link" href="/reviews"&gt;</w:t>
      </w:r>
      <w:r w:rsidRPr="004E5AC0">
        <w:t>Редактор</w:t>
      </w:r>
      <w:r w:rsidRPr="004E5AC0">
        <w:rPr>
          <w:lang w:val="en-US"/>
        </w:rPr>
        <w:t xml:space="preserve"> </w:t>
      </w:r>
      <w:r w:rsidRPr="004E5AC0">
        <w:t>отзывов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class="nav-link" href="/moders_editor"&gt;</w:t>
      </w:r>
      <w:r w:rsidRPr="004E5AC0">
        <w:t>Редактор</w:t>
      </w:r>
      <w:r w:rsidRPr="004E5AC0">
        <w:rPr>
          <w:lang w:val="en-US"/>
        </w:rPr>
        <w:t xml:space="preserve"> </w:t>
      </w:r>
      <w:r w:rsidRPr="004E5AC0">
        <w:t>модераторов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class="nav-link ms-5" href="/reviews"&gt;&lt;/a&gt;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class="btn btn-light ms-2" href="/adminlogout"&gt;</w:t>
      </w:r>
      <w:r w:rsidRPr="004E5AC0">
        <w:t>Админ</w:t>
      </w:r>
      <w:r w:rsidRPr="004E5AC0">
        <w:rPr>
          <w:lang w:val="en-US"/>
        </w:rPr>
        <w:t xml:space="preserve">: {{session('nickname')}} - </w:t>
      </w:r>
      <w:r w:rsidRPr="004E5AC0">
        <w:t>выйти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@endif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@if(session('isUser') !=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class="btn btn-light ms-2" href="signin"&gt;</w:t>
      </w:r>
      <w:r w:rsidRPr="004E5AC0">
        <w:t>Войти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class="btn btn-light ms-2" href="login"&gt;</w:t>
      </w:r>
      <w:r w:rsidRPr="004E5AC0">
        <w:t>Регистрация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@endif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@if(session('isUser') ==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class="btn btn-light ms-2" href="/logout"&gt;</w:t>
      </w:r>
      <w:r w:rsidRPr="004E5AC0">
        <w:t>Хорошая</w:t>
      </w:r>
      <w:r w:rsidRPr="004E5AC0">
        <w:rPr>
          <w:lang w:val="en-US"/>
        </w:rPr>
        <w:t xml:space="preserve"> </w:t>
      </w:r>
      <w:r w:rsidRPr="004E5AC0">
        <w:t>работа</w:t>
      </w:r>
      <w:r w:rsidRPr="004E5AC0">
        <w:rPr>
          <w:lang w:val="en-US"/>
        </w:rPr>
        <w:t>, {{session('username')}}&lt;/a&gt;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@endif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&lt;/nav&gt;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&lt;/div&gt;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&lt;/header&gt;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&lt;main role="main" class="inner cover"&gt;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@yield("page-content")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&lt;/main&gt;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&lt;/div&gt;</w:t>
      </w:r>
    </w:p>
    <w:p w:rsidR="004E5AC0" w:rsidRPr="004E5AC0" w:rsidRDefault="004E5AC0" w:rsidP="00F7209D">
      <w:pPr>
        <w:pStyle w:val="aa"/>
        <w:rPr>
          <w:lang w:val="en-US"/>
        </w:rPr>
      </w:pPr>
      <w:r>
        <w:rPr>
          <w:lang w:val="en-US"/>
        </w:rPr>
        <w:t xml:space="preserve">    &lt;script type="text/javascript" </w:t>
      </w:r>
      <w:r w:rsidRPr="004E5AC0">
        <w:rPr>
          <w:lang w:val="en-US"/>
        </w:rPr>
        <w:t>src="https://ajax.googleapis.com/ajax/libs/jquery/3.5.1/jquery.min.js"&gt;&lt;/script&gt;</w:t>
      </w:r>
    </w:p>
    <w:p w:rsidR="004E5AC0" w:rsidRPr="004E5AC0" w:rsidRDefault="004E5AC0" w:rsidP="00F7209D">
      <w:pPr>
        <w:pStyle w:val="aa"/>
      </w:pPr>
      <w:r w:rsidRPr="004E5AC0">
        <w:t>&lt;/body&gt;</w:t>
      </w:r>
    </w:p>
    <w:p w:rsidR="004E5AC0" w:rsidRDefault="004E5AC0" w:rsidP="00F7209D">
      <w:pPr>
        <w:pStyle w:val="aa"/>
        <w:rPr>
          <w:b/>
        </w:rPr>
      </w:pPr>
      <w:r w:rsidRPr="004E5AC0">
        <w:t>&lt;/html&gt;</w:t>
      </w:r>
      <w:r w:rsidRPr="004E5AC0">
        <w:rPr>
          <w:b/>
        </w:rPr>
        <w:t xml:space="preserve"> </w:t>
      </w:r>
    </w:p>
    <w:p w:rsidR="00A01F1D" w:rsidRDefault="00A01F1D" w:rsidP="004E5AC0">
      <w:pPr>
        <w:rPr>
          <w:b/>
        </w:rPr>
      </w:pPr>
      <w:r>
        <w:rPr>
          <w:b/>
        </w:rPr>
        <w:t xml:space="preserve">Код представления страницы </w:t>
      </w:r>
      <w:r w:rsidR="00507DCC">
        <w:rPr>
          <w:b/>
          <w:lang w:val="en-US"/>
        </w:rPr>
        <w:t>Reviews</w:t>
      </w:r>
    </w:p>
    <w:p w:rsidR="00F7209D" w:rsidRDefault="00F7209D" w:rsidP="00F7209D">
      <w:pPr>
        <w:pStyle w:val="aa"/>
      </w:pPr>
      <w:r>
        <w:t>@extends("layout")</w:t>
      </w:r>
    </w:p>
    <w:p w:rsidR="00F7209D" w:rsidRDefault="00F7209D" w:rsidP="00F7209D">
      <w:pPr>
        <w:pStyle w:val="aa"/>
      </w:pPr>
    </w:p>
    <w:p w:rsidR="00F7209D" w:rsidRDefault="00F7209D" w:rsidP="00F7209D">
      <w:pPr>
        <w:pStyle w:val="aa"/>
      </w:pPr>
      <w:r>
        <w:t>@section("page-title") Отзывы @endsection</w:t>
      </w:r>
    </w:p>
    <w:p w:rsidR="00F7209D" w:rsidRDefault="00F7209D" w:rsidP="00F7209D">
      <w:pPr>
        <w:pStyle w:val="aa"/>
      </w:pP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>@section("page-content")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&lt;h1 class="m-5"&gt;</w:t>
      </w:r>
      <w:r>
        <w:t>Отзывы</w:t>
      </w:r>
      <w:r w:rsidRPr="00F7209D">
        <w:rPr>
          <w:lang w:val="en-US"/>
        </w:rPr>
        <w:t>&lt;/h1&gt;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&lt;div class="container"&gt;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@if($errors-&gt;any())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&lt;div class="alert alert-danger"&gt;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&lt;ul&gt;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@foreach($errors-&gt;all() as $error)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&lt;li&gt;{{$error}}&lt;/li&gt;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@endforeach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&lt;/ul&gt;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@endif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@if(!empty($data))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@foreach($data as $d)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lastRenderedPageBreak/>
        <w:t xml:space="preserve">                    &lt;div class="card-deck mb-3"&gt;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&lt;div class="card mb-4 box-shadow"&gt;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&lt;div class="card-header bg-dark text-lg-start"&gt;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&lt;h4 class="masthead-brand my-0 font-weight-normal"&gt;{{$d['fio']}}&lt;/h4&gt;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&lt;h4 class="nav-masthead my-0 font-weight-normal"&gt;{{$d['timestamp']}}&lt;/h4&gt;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&lt;div class="card-body bg-dark"&gt;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&lt;p class="masthead-brand text-lg-start"&gt;{{$d['text']}}&lt;/p&gt;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@if(session('isModer') == 1 | session('isAdmin') == 1)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&lt;div class="nav-masthead"&gt;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    &lt;a href="/reviews_editor/{{$d['id']}}"&gt;&lt;img src="images/edit.png" width="30" height="30"&gt;&lt;/a&gt;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    &lt;a href="/reviews_editor/{{$d['id']}}/delete"&gt;&lt;img src="images/delete.png" width="30" height="30"&gt;&lt;/a&gt;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@endif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@endforeach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@endif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@if(session('succes') == 1)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&lt;div class="alert alert-success"&gt;</w:t>
      </w:r>
    </w:p>
    <w:p w:rsidR="00F7209D" w:rsidRDefault="00F7209D" w:rsidP="00F7209D">
      <w:pPr>
        <w:pStyle w:val="aa"/>
      </w:pPr>
      <w:r w:rsidRPr="00F7209D">
        <w:rPr>
          <w:lang w:val="en-US"/>
        </w:rPr>
        <w:t xml:space="preserve">                    </w:t>
      </w:r>
      <w:r>
        <w:t>Отзыв отправлен</w:t>
      </w:r>
    </w:p>
    <w:p w:rsidR="00F7209D" w:rsidRDefault="00F7209D" w:rsidP="00F7209D">
      <w:pPr>
        <w:pStyle w:val="aa"/>
      </w:pPr>
      <w:r>
        <w:t xml:space="preserve">                &lt;/div&gt;</w:t>
      </w:r>
    </w:p>
    <w:p w:rsidR="00F7209D" w:rsidRDefault="00F7209D" w:rsidP="00F7209D">
      <w:pPr>
        <w:pStyle w:val="aa"/>
      </w:pPr>
      <w:r>
        <w:t xml:space="preserve">            @endif</w:t>
      </w:r>
    </w:p>
    <w:p w:rsidR="00F7209D" w:rsidRDefault="00F7209D" w:rsidP="00F7209D">
      <w:pPr>
        <w:pStyle w:val="aa"/>
      </w:pPr>
      <w:r>
        <w:t xml:space="preserve">            @if(session('isUser') == 1)</w:t>
      </w:r>
    </w:p>
    <w:p w:rsidR="00F7209D" w:rsidRPr="00F7209D" w:rsidRDefault="00F7209D" w:rsidP="00F7209D">
      <w:pPr>
        <w:pStyle w:val="aa"/>
        <w:rPr>
          <w:lang w:val="en-US"/>
        </w:rPr>
      </w:pPr>
      <w:r>
        <w:t xml:space="preserve">                </w:t>
      </w:r>
      <w:r w:rsidRPr="00F7209D">
        <w:rPr>
          <w:lang w:val="en-US"/>
        </w:rPr>
        <w:t>&lt;form action="/reviews" method="post"&gt;</w:t>
      </w:r>
    </w:p>
    <w:p w:rsidR="00F7209D" w:rsidRDefault="00F7209D" w:rsidP="00F7209D">
      <w:pPr>
        <w:pStyle w:val="aa"/>
      </w:pPr>
      <w:r w:rsidRPr="00F7209D">
        <w:rPr>
          <w:lang w:val="en-US"/>
        </w:rPr>
        <w:t xml:space="preserve">                    </w:t>
      </w:r>
      <w:r>
        <w:t>@csrf</w:t>
      </w:r>
    </w:p>
    <w:p w:rsidR="00F7209D" w:rsidRDefault="00F7209D" w:rsidP="00F7209D">
      <w:pPr>
        <w:pStyle w:val="aa"/>
      </w:pPr>
      <w:r>
        <w:t xml:space="preserve">                    &lt;h4 style="margin-top: 10%"&gt;Оставьте свой отзыв о сайте!&lt;/h4&gt;</w:t>
      </w:r>
    </w:p>
    <w:p w:rsidR="00F7209D" w:rsidRPr="00F7209D" w:rsidRDefault="00F7209D" w:rsidP="00F7209D">
      <w:pPr>
        <w:pStyle w:val="aa"/>
        <w:rPr>
          <w:lang w:val="en-US"/>
        </w:rPr>
      </w:pPr>
      <w:r>
        <w:t xml:space="preserve">                    </w:t>
      </w:r>
      <w:r w:rsidRPr="00F7209D">
        <w:rPr>
          <w:lang w:val="en-US"/>
        </w:rPr>
        <w:t>&lt;div class="card-deck mb-3"&gt;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&lt;div class="card mb-4 box-shadow"&gt;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&lt;div class="card-header bg-dark"&gt;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&lt;div class="container"&gt;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&lt;textarea class="form-control mt-3" id="reviewtext" name="reviewtext"&gt;&lt;/textarea&gt;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&lt;button type="submit" href="/main" class="btn btn-lg btn-block btn-light m-3"&gt;</w:t>
      </w:r>
      <w:r>
        <w:t>Оставить</w:t>
      </w:r>
      <w:r w:rsidRPr="00F7209D">
        <w:rPr>
          <w:lang w:val="en-US"/>
        </w:rPr>
        <w:t xml:space="preserve"> </w:t>
      </w:r>
      <w:r>
        <w:t>отзыв</w:t>
      </w:r>
      <w:r w:rsidRPr="00F7209D">
        <w:rPr>
          <w:lang w:val="en-US"/>
        </w:rPr>
        <w:t>&lt;/button&gt;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&lt;/form&gt;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@endif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&lt;/div&gt;</w:t>
      </w:r>
    </w:p>
    <w:p w:rsidR="00F7209D" w:rsidRDefault="00F7209D" w:rsidP="00F7209D">
      <w:pPr>
        <w:pStyle w:val="aa"/>
      </w:pPr>
      <w:r w:rsidRPr="00F7209D">
        <w:rPr>
          <w:lang w:val="en-US"/>
        </w:rPr>
        <w:t xml:space="preserve">    </w:t>
      </w:r>
      <w:r>
        <w:t>@if(session('isUser') != 1)</w:t>
      </w:r>
    </w:p>
    <w:p w:rsidR="00F7209D" w:rsidRDefault="00F7209D" w:rsidP="00F7209D">
      <w:pPr>
        <w:pStyle w:val="aa"/>
      </w:pPr>
      <w:r>
        <w:t xml:space="preserve">        &lt;p class="lead"&gt;Чтобы оставить отзыв о сайте или о проделанной работе необходимо &lt;a href="signin"&gt;авторизироваться&lt;/a&gt;&lt;/p&gt;</w:t>
      </w:r>
    </w:p>
    <w:p w:rsidR="00F7209D" w:rsidRDefault="00F7209D" w:rsidP="00F7209D">
      <w:pPr>
        <w:pStyle w:val="aa"/>
      </w:pPr>
      <w:r>
        <w:t xml:space="preserve">    @endif</w:t>
      </w:r>
    </w:p>
    <w:p w:rsidR="00F12C76" w:rsidRDefault="00F7209D" w:rsidP="00F7209D">
      <w:pPr>
        <w:pStyle w:val="aa"/>
      </w:pPr>
      <w:r>
        <w:t>@endsection</w:t>
      </w:r>
    </w:p>
    <w:sectPr w:rsidR="00F12C76" w:rsidSect="00111878">
      <w:headerReference w:type="default" r:id="rId27"/>
      <w:pgSz w:w="11906" w:h="16838" w:code="9"/>
      <w:pgMar w:top="1134" w:right="851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F21" w:rsidRDefault="00C47F21" w:rsidP="00111878">
      <w:pPr>
        <w:spacing w:line="240" w:lineRule="auto"/>
      </w:pPr>
      <w:r>
        <w:separator/>
      </w:r>
    </w:p>
  </w:endnote>
  <w:endnote w:type="continuationSeparator" w:id="0">
    <w:p w:rsidR="00C47F21" w:rsidRDefault="00C47F21" w:rsidP="001118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F21" w:rsidRDefault="00C47F21" w:rsidP="00111878">
      <w:pPr>
        <w:spacing w:line="240" w:lineRule="auto"/>
      </w:pPr>
      <w:r>
        <w:separator/>
      </w:r>
    </w:p>
  </w:footnote>
  <w:footnote w:type="continuationSeparator" w:id="0">
    <w:p w:rsidR="00C47F21" w:rsidRDefault="00C47F21" w:rsidP="001118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093690"/>
      <w:docPartObj>
        <w:docPartGallery w:val="Page Numbers (Top of Page)"/>
        <w:docPartUnique/>
      </w:docPartObj>
    </w:sdtPr>
    <w:sdtContent>
      <w:p w:rsidR="0045144F" w:rsidRDefault="0045144F" w:rsidP="00B06A19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1AD9">
          <w:rPr>
            <w:noProof/>
          </w:rPr>
          <w:t>16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07321"/>
    <w:multiLevelType w:val="hybridMultilevel"/>
    <w:tmpl w:val="0A4C4B8A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0310B8"/>
    <w:multiLevelType w:val="hybridMultilevel"/>
    <w:tmpl w:val="2048BD6C"/>
    <w:lvl w:ilvl="0" w:tplc="738063B2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1E3E70A4"/>
    <w:multiLevelType w:val="hybridMultilevel"/>
    <w:tmpl w:val="386853A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966178"/>
    <w:multiLevelType w:val="hybridMultilevel"/>
    <w:tmpl w:val="E31EA9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5D1025B"/>
    <w:multiLevelType w:val="hybridMultilevel"/>
    <w:tmpl w:val="04D8310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595175"/>
    <w:multiLevelType w:val="multilevel"/>
    <w:tmpl w:val="E4400F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41E03A0"/>
    <w:multiLevelType w:val="hybridMultilevel"/>
    <w:tmpl w:val="877284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5F201E"/>
    <w:multiLevelType w:val="hybridMultilevel"/>
    <w:tmpl w:val="B8C052F2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C7"/>
    <w:rsid w:val="00042774"/>
    <w:rsid w:val="00045F73"/>
    <w:rsid w:val="000B2F74"/>
    <w:rsid w:val="000D545E"/>
    <w:rsid w:val="00111878"/>
    <w:rsid w:val="00124703"/>
    <w:rsid w:val="00143B1D"/>
    <w:rsid w:val="00190908"/>
    <w:rsid w:val="001B05A3"/>
    <w:rsid w:val="001B071F"/>
    <w:rsid w:val="001E1AD9"/>
    <w:rsid w:val="001F60E4"/>
    <w:rsid w:val="00201ABB"/>
    <w:rsid w:val="002329AA"/>
    <w:rsid w:val="002364DD"/>
    <w:rsid w:val="00255B03"/>
    <w:rsid w:val="00295E53"/>
    <w:rsid w:val="002F6701"/>
    <w:rsid w:val="00332BE7"/>
    <w:rsid w:val="00350A31"/>
    <w:rsid w:val="00350B7C"/>
    <w:rsid w:val="003575F0"/>
    <w:rsid w:val="003C670A"/>
    <w:rsid w:val="00440A94"/>
    <w:rsid w:val="0045144F"/>
    <w:rsid w:val="004815A4"/>
    <w:rsid w:val="004E5AC0"/>
    <w:rsid w:val="004F4763"/>
    <w:rsid w:val="005072AB"/>
    <w:rsid w:val="00507DCC"/>
    <w:rsid w:val="00534CDC"/>
    <w:rsid w:val="005645CF"/>
    <w:rsid w:val="005878E9"/>
    <w:rsid w:val="005D1694"/>
    <w:rsid w:val="005D45CF"/>
    <w:rsid w:val="006024B7"/>
    <w:rsid w:val="006B6A0C"/>
    <w:rsid w:val="006C0B77"/>
    <w:rsid w:val="006F7A5F"/>
    <w:rsid w:val="00703381"/>
    <w:rsid w:val="007106F0"/>
    <w:rsid w:val="007355F3"/>
    <w:rsid w:val="007655F3"/>
    <w:rsid w:val="007848F3"/>
    <w:rsid w:val="007A3E29"/>
    <w:rsid w:val="0082064C"/>
    <w:rsid w:val="008211BF"/>
    <w:rsid w:val="008242FF"/>
    <w:rsid w:val="00824448"/>
    <w:rsid w:val="00870751"/>
    <w:rsid w:val="008B6248"/>
    <w:rsid w:val="008D469B"/>
    <w:rsid w:val="008E7FDE"/>
    <w:rsid w:val="00922C48"/>
    <w:rsid w:val="0092596F"/>
    <w:rsid w:val="00994373"/>
    <w:rsid w:val="009B38BD"/>
    <w:rsid w:val="009B4384"/>
    <w:rsid w:val="009E141B"/>
    <w:rsid w:val="009E46C7"/>
    <w:rsid w:val="00A01F1D"/>
    <w:rsid w:val="00A412F8"/>
    <w:rsid w:val="00A5737A"/>
    <w:rsid w:val="00AC05D3"/>
    <w:rsid w:val="00AC0602"/>
    <w:rsid w:val="00AC4053"/>
    <w:rsid w:val="00B0349E"/>
    <w:rsid w:val="00B06A19"/>
    <w:rsid w:val="00B915B7"/>
    <w:rsid w:val="00BE27C4"/>
    <w:rsid w:val="00C011B7"/>
    <w:rsid w:val="00C017CF"/>
    <w:rsid w:val="00C05335"/>
    <w:rsid w:val="00C47F21"/>
    <w:rsid w:val="00D76430"/>
    <w:rsid w:val="00D93AE6"/>
    <w:rsid w:val="00E05CDB"/>
    <w:rsid w:val="00E161EC"/>
    <w:rsid w:val="00E60324"/>
    <w:rsid w:val="00E61494"/>
    <w:rsid w:val="00E844F2"/>
    <w:rsid w:val="00EA59DF"/>
    <w:rsid w:val="00EC0B20"/>
    <w:rsid w:val="00EE2C31"/>
    <w:rsid w:val="00EE4070"/>
    <w:rsid w:val="00EF2FD7"/>
    <w:rsid w:val="00F12C76"/>
    <w:rsid w:val="00F622D7"/>
    <w:rsid w:val="00F7209D"/>
    <w:rsid w:val="00F7332F"/>
    <w:rsid w:val="00F819D4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9B98C6"/>
  <w15:chartTrackingRefBased/>
  <w15:docId w15:val="{3A3916F1-A598-4A2F-9237-42687F3C9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32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76430"/>
    <w:pPr>
      <w:keepNext/>
      <w:keepLines/>
      <w:ind w:firstLine="0"/>
      <w:jc w:val="center"/>
      <w:outlineLvl w:val="0"/>
    </w:pPr>
    <w:rPr>
      <w:rFonts w:eastAsia="Times New Roman" w:cstheme="majorBidi"/>
      <w:b/>
      <w:caps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412F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12F8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1F1D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1F1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1F1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1F1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1F1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1F1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430"/>
    <w:rPr>
      <w:rFonts w:ascii="Times New Roman" w:eastAsia="Times New Roman" w:hAnsi="Times New Roman" w:cstheme="majorBidi"/>
      <w:b/>
      <w:cap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412F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412F8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01F1D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01F1D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01F1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01F1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01F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01F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3">
    <w:name w:val="Hyperlink"/>
    <w:basedOn w:val="a0"/>
    <w:uiPriority w:val="99"/>
    <w:unhideWhenUsed/>
    <w:rsid w:val="00A01F1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F1D"/>
    <w:pPr>
      <w:tabs>
        <w:tab w:val="left" w:pos="1100"/>
        <w:tab w:val="right" w:leader="dot" w:pos="9922"/>
      </w:tabs>
      <w:spacing w:after="100"/>
    </w:pPr>
    <w:rPr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A01F1D"/>
    <w:pPr>
      <w:tabs>
        <w:tab w:val="left" w:pos="1760"/>
        <w:tab w:val="right" w:leader="dot" w:pos="9912"/>
      </w:tabs>
      <w:spacing w:after="100"/>
      <w:ind w:left="280"/>
    </w:pPr>
  </w:style>
  <w:style w:type="paragraph" w:styleId="a4">
    <w:name w:val="List Paragraph"/>
    <w:basedOn w:val="a"/>
    <w:uiPriority w:val="34"/>
    <w:qFormat/>
    <w:rsid w:val="00A412F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A01F1D"/>
    <w:pPr>
      <w:outlineLvl w:val="9"/>
    </w:pPr>
  </w:style>
  <w:style w:type="paragraph" w:styleId="a6">
    <w:name w:val="Title"/>
    <w:basedOn w:val="a"/>
    <w:next w:val="a"/>
    <w:link w:val="a7"/>
    <w:uiPriority w:val="10"/>
    <w:qFormat/>
    <w:rsid w:val="00A412F8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A412F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customStyle="1" w:styleId="a8">
    <w:name w:val="Рисунок"/>
    <w:basedOn w:val="a"/>
    <w:link w:val="a9"/>
    <w:autoRedefine/>
    <w:qFormat/>
    <w:rsid w:val="00E844F2"/>
    <w:pPr>
      <w:ind w:firstLine="0"/>
      <w:jc w:val="center"/>
    </w:pPr>
    <w:rPr>
      <w:lang w:eastAsia="ru-RU"/>
    </w:rPr>
  </w:style>
  <w:style w:type="character" w:customStyle="1" w:styleId="a9">
    <w:name w:val="Рисунок Знак"/>
    <w:basedOn w:val="a0"/>
    <w:link w:val="a8"/>
    <w:rsid w:val="00E844F2"/>
    <w:rPr>
      <w:rFonts w:ascii="Times New Roman" w:hAnsi="Times New Roman"/>
      <w:sz w:val="28"/>
      <w:lang w:eastAsia="ru-RU"/>
    </w:rPr>
  </w:style>
  <w:style w:type="paragraph" w:styleId="aa">
    <w:name w:val="No Spacing"/>
    <w:aliases w:val="код"/>
    <w:uiPriority w:val="1"/>
    <w:qFormat/>
    <w:rsid w:val="00A412F8"/>
    <w:pPr>
      <w:spacing w:after="0" w:line="240" w:lineRule="auto"/>
    </w:pPr>
    <w:rPr>
      <w:rFonts w:ascii="Courier New" w:hAnsi="Courier New"/>
      <w:sz w:val="20"/>
    </w:rPr>
  </w:style>
  <w:style w:type="paragraph" w:customStyle="1" w:styleId="ab">
    <w:name w:val="Код"/>
    <w:basedOn w:val="a"/>
    <w:link w:val="ac"/>
    <w:rsid w:val="00A412F8"/>
    <w:pPr>
      <w:spacing w:line="240" w:lineRule="auto"/>
      <w:ind w:firstLine="0"/>
      <w:jc w:val="left"/>
    </w:pPr>
    <w:rPr>
      <w:rFonts w:ascii="Courier New" w:hAnsi="Courier New"/>
      <w:sz w:val="20"/>
      <w:lang w:eastAsia="ru-RU"/>
    </w:rPr>
  </w:style>
  <w:style w:type="character" w:customStyle="1" w:styleId="ac">
    <w:name w:val="Код Знак"/>
    <w:basedOn w:val="a0"/>
    <w:link w:val="ab"/>
    <w:rsid w:val="00A412F8"/>
    <w:rPr>
      <w:rFonts w:ascii="Courier New" w:hAnsi="Courier New"/>
      <w:sz w:val="20"/>
      <w:lang w:eastAsia="ru-RU"/>
    </w:rPr>
  </w:style>
  <w:style w:type="paragraph" w:styleId="ad">
    <w:name w:val="header"/>
    <w:basedOn w:val="a"/>
    <w:link w:val="ae"/>
    <w:uiPriority w:val="99"/>
    <w:unhideWhenUsed/>
    <w:rsid w:val="0011187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1878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187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187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4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&#1075;&#1086;&#1089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гост.dotx</Template>
  <TotalTime>490</TotalTime>
  <Pages>1</Pages>
  <Words>4241</Words>
  <Characters>24175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PoisonPeach</dc:creator>
  <cp:keywords/>
  <dc:description/>
  <cp:lastModifiedBy>Darya</cp:lastModifiedBy>
  <cp:revision>118</cp:revision>
  <cp:lastPrinted>2023-06-14T19:48:00Z</cp:lastPrinted>
  <dcterms:created xsi:type="dcterms:W3CDTF">2023-06-14T11:57:00Z</dcterms:created>
  <dcterms:modified xsi:type="dcterms:W3CDTF">2023-06-16T13:03:00Z</dcterms:modified>
</cp:coreProperties>
</file>